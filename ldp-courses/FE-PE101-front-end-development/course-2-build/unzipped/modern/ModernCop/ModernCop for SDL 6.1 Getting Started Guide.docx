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965B6A" w14:textId="6AEE97F7" w:rsidR="00A2016D" w:rsidRDefault="008C1A49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5E48D26B" wp14:editId="1A36B06D">
            <wp:simplePos x="0" y="0"/>
            <wp:positionH relativeFrom="column">
              <wp:posOffset>5715000</wp:posOffset>
            </wp:positionH>
            <wp:positionV relativeFrom="paragraph">
              <wp:posOffset>0</wp:posOffset>
            </wp:positionV>
            <wp:extent cx="908050" cy="298450"/>
            <wp:effectExtent l="0" t="0" r="6350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17365D"/>
        <w:tblLayout w:type="fixed"/>
        <w:tblLook w:val="04A0" w:firstRow="1" w:lastRow="0" w:firstColumn="1" w:lastColumn="0" w:noHBand="0" w:noVBand="1"/>
      </w:tblPr>
      <w:tblGrid>
        <w:gridCol w:w="2340"/>
        <w:gridCol w:w="4140"/>
      </w:tblGrid>
      <w:tr w:rsidR="00097985" w:rsidRPr="007C48D7" w14:paraId="78E8B2F2" w14:textId="77777777" w:rsidTr="00A2016D">
        <w:trPr>
          <w:trHeight w:hRule="exact" w:val="2794"/>
        </w:trPr>
        <w:tc>
          <w:tcPr>
            <w:tcW w:w="6480" w:type="dxa"/>
            <w:gridSpan w:val="2"/>
            <w:shd w:val="clear" w:color="auto" w:fill="17365D"/>
          </w:tcPr>
          <w:p w14:paraId="115B5C18" w14:textId="37E3B071" w:rsidR="00097985" w:rsidRPr="007C48D7" w:rsidRDefault="00F62686" w:rsidP="002A2A69">
            <w:pPr>
              <w:pStyle w:val="Documenttitle"/>
            </w:pPr>
            <w:r w:rsidRPr="00F62686">
              <w:t xml:space="preserve">ModernCop for SDL 6.1 </w:t>
            </w:r>
            <w:r w:rsidR="00097985">
              <w:t>Getting Started Guide</w:t>
            </w:r>
          </w:p>
        </w:tc>
      </w:tr>
      <w:tr w:rsidR="00097985" w14:paraId="77B3E9AF" w14:textId="77777777" w:rsidTr="00A2016D">
        <w:trPr>
          <w:trHeight w:hRule="exact" w:val="1152"/>
        </w:trPr>
        <w:tc>
          <w:tcPr>
            <w:tcW w:w="2340" w:type="dxa"/>
            <w:shd w:val="clear" w:color="auto" w:fill="00CCFF"/>
          </w:tcPr>
          <w:p w14:paraId="1225F0E4" w14:textId="45F5CD4A" w:rsidR="00097985" w:rsidRDefault="00A60F2A" w:rsidP="00A2016D">
            <w:pPr>
              <w:pStyle w:val="Subtitledata"/>
            </w:pPr>
            <w:r>
              <w:t>January</w:t>
            </w:r>
            <w:r w:rsidR="00F62686">
              <w:t xml:space="preserve"> 201</w:t>
            </w:r>
            <w:r>
              <w:t>4</w:t>
            </w:r>
          </w:p>
          <w:p w14:paraId="549721C9" w14:textId="77777777" w:rsidR="00F62686" w:rsidRPr="007C48D7" w:rsidRDefault="00F62686" w:rsidP="00A2016D">
            <w:pPr>
              <w:pStyle w:val="Subtitledata"/>
            </w:pPr>
            <w:r>
              <w:t>SDL Policy &amp; Tools</w:t>
            </w:r>
          </w:p>
        </w:tc>
        <w:tc>
          <w:tcPr>
            <w:tcW w:w="4140" w:type="dxa"/>
            <w:shd w:val="clear" w:color="auto" w:fill="auto"/>
          </w:tcPr>
          <w:p w14:paraId="44F7F662" w14:textId="558D0304" w:rsidR="00097985" w:rsidRDefault="00097985" w:rsidP="00A2016D">
            <w:pPr>
              <w:pStyle w:val="Subtitledata"/>
            </w:pPr>
          </w:p>
        </w:tc>
      </w:tr>
    </w:tbl>
    <w:p w14:paraId="668AEAED" w14:textId="77777777" w:rsidR="005B3A98" w:rsidRDefault="005B3A98" w:rsidP="005B3A98">
      <w:pPr>
        <w:pStyle w:val="Contentshdg"/>
      </w:pPr>
      <w:r>
        <w:t>Contents</w:t>
      </w:r>
    </w:p>
    <w:p w14:paraId="29CE2599" w14:textId="77777777" w:rsidR="00A42C51" w:rsidRDefault="005B3A98">
      <w:pPr>
        <w:pStyle w:val="TOC1"/>
        <w:rPr>
          <w:rFonts w:asciiTheme="minorHAnsi" w:hAnsiTheme="minorHAnsi"/>
          <w:color w:val="auto"/>
        </w:rPr>
      </w:pPr>
      <w:r w:rsidRPr="007F0501">
        <w:fldChar w:fldCharType="begin"/>
      </w:r>
      <w:r w:rsidR="00C96365">
        <w:instrText xml:space="preserve"> TOC \o "1-2</w:instrText>
      </w:r>
      <w:r w:rsidRPr="007F0501">
        <w:instrText xml:space="preserve">" \h \z \u </w:instrText>
      </w:r>
      <w:r w:rsidRPr="007F0501">
        <w:fldChar w:fldCharType="separate"/>
      </w:r>
      <w:hyperlink w:anchor="_Toc386786165" w:history="1">
        <w:r w:rsidR="00A42C51" w:rsidRPr="0059742D">
          <w:rPr>
            <w:rStyle w:val="Hyperlink"/>
          </w:rPr>
          <w:t>Document History</w:t>
        </w:r>
        <w:r w:rsidR="00A42C51">
          <w:rPr>
            <w:webHidden/>
          </w:rPr>
          <w:tab/>
        </w:r>
        <w:r w:rsidR="00A42C51">
          <w:rPr>
            <w:webHidden/>
          </w:rPr>
          <w:fldChar w:fldCharType="begin"/>
        </w:r>
        <w:r w:rsidR="00A42C51">
          <w:rPr>
            <w:webHidden/>
          </w:rPr>
          <w:instrText xml:space="preserve"> PAGEREF _Toc386786165 \h </w:instrText>
        </w:r>
        <w:r w:rsidR="00A42C51">
          <w:rPr>
            <w:webHidden/>
          </w:rPr>
        </w:r>
        <w:r w:rsidR="00A42C51">
          <w:rPr>
            <w:webHidden/>
          </w:rPr>
          <w:fldChar w:fldCharType="separate"/>
        </w:r>
        <w:r w:rsidR="00A42C51">
          <w:rPr>
            <w:webHidden/>
          </w:rPr>
          <w:t>1</w:t>
        </w:r>
        <w:r w:rsidR="00A42C51">
          <w:rPr>
            <w:webHidden/>
          </w:rPr>
          <w:fldChar w:fldCharType="end"/>
        </w:r>
      </w:hyperlink>
    </w:p>
    <w:p w14:paraId="64852071" w14:textId="77777777" w:rsidR="00A42C51" w:rsidRDefault="00A42C51">
      <w:pPr>
        <w:pStyle w:val="TOC1"/>
        <w:rPr>
          <w:rFonts w:asciiTheme="minorHAnsi" w:hAnsiTheme="minorHAnsi"/>
          <w:color w:val="auto"/>
        </w:rPr>
      </w:pPr>
      <w:hyperlink w:anchor="_Toc386786166" w:history="1">
        <w:r w:rsidRPr="0059742D">
          <w:rPr>
            <w:rStyle w:val="Hyperlink"/>
          </w:rPr>
          <w:t>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23A824A" w14:textId="77777777" w:rsidR="00A42C51" w:rsidRDefault="00A42C51">
      <w:pPr>
        <w:pStyle w:val="TOC2"/>
        <w:rPr>
          <w:rFonts w:asciiTheme="minorHAnsi" w:hAnsiTheme="minorHAnsi"/>
          <w:color w:val="auto"/>
        </w:rPr>
      </w:pPr>
      <w:hyperlink w:anchor="_Toc386786167" w:history="1">
        <w:r w:rsidRPr="0059742D">
          <w:rPr>
            <w:rStyle w:val="Hyperlink"/>
          </w:rPr>
          <w:t>Current Usage Modes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9A538A8" w14:textId="77777777" w:rsidR="00A42C51" w:rsidRDefault="00A42C51">
      <w:pPr>
        <w:pStyle w:val="TOC1"/>
        <w:rPr>
          <w:rFonts w:asciiTheme="minorHAnsi" w:hAnsiTheme="minorHAnsi"/>
          <w:color w:val="auto"/>
        </w:rPr>
      </w:pPr>
      <w:hyperlink w:anchor="_Toc386786168" w:history="1">
        <w:r w:rsidRPr="0059742D">
          <w:rPr>
            <w:rStyle w:val="Hyperlink"/>
            <w:lang w:val="en"/>
          </w:rPr>
          <w:t>Installation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27B74D3" w14:textId="77777777" w:rsidR="00A42C51" w:rsidRDefault="00A42C51">
      <w:pPr>
        <w:pStyle w:val="TOC2"/>
        <w:rPr>
          <w:rFonts w:asciiTheme="minorHAnsi" w:hAnsiTheme="minorHAnsi"/>
          <w:color w:val="auto"/>
        </w:rPr>
      </w:pPr>
      <w:hyperlink w:anchor="_Toc386786169" w:history="1">
        <w:r w:rsidRPr="0059742D">
          <w:rPr>
            <w:rStyle w:val="Hyperlink"/>
            <w:lang w:val="en"/>
          </w:rPr>
          <w:t>For Previous Users of ModernCop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53D9CCA" w14:textId="77777777" w:rsidR="00A42C51" w:rsidRDefault="00A42C51">
      <w:pPr>
        <w:pStyle w:val="TOC2"/>
        <w:rPr>
          <w:rFonts w:asciiTheme="minorHAnsi" w:hAnsiTheme="minorHAnsi"/>
          <w:color w:val="auto"/>
        </w:rPr>
      </w:pPr>
      <w:hyperlink w:anchor="_Toc386786170" w:history="1">
        <w:r w:rsidRPr="0059742D">
          <w:rPr>
            <w:rStyle w:val="Hyperlink"/>
            <w:lang w:val="en"/>
          </w:rPr>
          <w:t>System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7B4DEEF" w14:textId="77777777" w:rsidR="00A42C51" w:rsidRDefault="00A42C51">
      <w:pPr>
        <w:pStyle w:val="TOC2"/>
        <w:rPr>
          <w:rFonts w:asciiTheme="minorHAnsi" w:hAnsiTheme="minorHAnsi"/>
          <w:color w:val="auto"/>
        </w:rPr>
      </w:pPr>
      <w:hyperlink w:anchor="_Toc386786171" w:history="1">
        <w:r w:rsidRPr="0059742D">
          <w:rPr>
            <w:rStyle w:val="Hyperlink"/>
            <w:lang w:val="en"/>
          </w:rPr>
          <w:t>Download Link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0D9195E" w14:textId="77777777" w:rsidR="00A42C51" w:rsidRDefault="00A42C51">
      <w:pPr>
        <w:pStyle w:val="TOC2"/>
        <w:rPr>
          <w:rFonts w:asciiTheme="minorHAnsi" w:hAnsiTheme="minorHAnsi"/>
          <w:color w:val="auto"/>
        </w:rPr>
      </w:pPr>
      <w:hyperlink w:anchor="_Toc386786172" w:history="1">
        <w:r w:rsidRPr="0059742D">
          <w:rPr>
            <w:rStyle w:val="Hyperlink"/>
          </w:rPr>
          <w:t>Uninstall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3AEFADF" w14:textId="77777777" w:rsidR="00A42C51" w:rsidRDefault="00A42C51">
      <w:pPr>
        <w:pStyle w:val="TOC2"/>
        <w:rPr>
          <w:rFonts w:asciiTheme="minorHAnsi" w:hAnsiTheme="minorHAnsi"/>
          <w:color w:val="auto"/>
        </w:rPr>
      </w:pPr>
      <w:hyperlink w:anchor="_Toc386786173" w:history="1">
        <w:r w:rsidRPr="0059742D">
          <w:rPr>
            <w:rStyle w:val="Hyperlink"/>
          </w:rPr>
          <w:t>Installing ModernCop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ADB210A" w14:textId="77777777" w:rsidR="00A42C51" w:rsidRDefault="00A42C51">
      <w:pPr>
        <w:pStyle w:val="TOC1"/>
        <w:rPr>
          <w:rFonts w:asciiTheme="minorHAnsi" w:hAnsiTheme="minorHAnsi"/>
          <w:color w:val="auto"/>
        </w:rPr>
      </w:pPr>
      <w:hyperlink w:anchor="_Toc386786174" w:history="1">
        <w:r w:rsidRPr="0059742D">
          <w:rPr>
            <w:rStyle w:val="Hyperlink"/>
          </w:rPr>
          <w:t>Walkthrough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38F6947" w14:textId="77777777" w:rsidR="00A42C51" w:rsidRDefault="00A42C51">
      <w:pPr>
        <w:pStyle w:val="TOC2"/>
        <w:rPr>
          <w:rFonts w:asciiTheme="minorHAnsi" w:hAnsiTheme="minorHAnsi"/>
          <w:color w:val="auto"/>
        </w:rPr>
      </w:pPr>
      <w:hyperlink w:anchor="_Toc386786175" w:history="1">
        <w:r w:rsidRPr="0059742D">
          <w:rPr>
            <w:rStyle w:val="Hyperlink"/>
          </w:rPr>
          <w:t>Running ModernCop from the Command Prompt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C6B12B" w14:textId="3B1304C3" w:rsidR="00A42C51" w:rsidRDefault="00A42C51">
      <w:pPr>
        <w:pStyle w:val="TOC2"/>
        <w:rPr>
          <w:rFonts w:asciiTheme="minorHAnsi" w:hAnsiTheme="minorHAnsi"/>
          <w:color w:val="auto"/>
        </w:rPr>
      </w:pPr>
      <w:hyperlink w:anchor="_Running_ModernCop_from" w:history="1">
        <w:r w:rsidRPr="0059742D">
          <w:rPr>
            <w:rStyle w:val="Hyperlink"/>
          </w:rPr>
          <w:t>Running ModernCop from Visual Studio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487996F" w14:textId="77777777" w:rsidR="00A42C51" w:rsidRDefault="00A42C51">
      <w:pPr>
        <w:pStyle w:val="TOC1"/>
        <w:rPr>
          <w:rFonts w:asciiTheme="minorHAnsi" w:hAnsiTheme="minorHAnsi"/>
          <w:color w:val="auto"/>
        </w:rPr>
      </w:pPr>
      <w:hyperlink w:anchor="_Toc386786177" w:history="1">
        <w:r w:rsidRPr="0059742D">
          <w:rPr>
            <w:rStyle w:val="Hyperlink"/>
          </w:rPr>
          <w:t>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_Toc386786177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1CC0090" w14:textId="77777777" w:rsidR="00A8235C" w:rsidRDefault="005B3A98" w:rsidP="005B3A98">
      <w:r w:rsidRPr="007F0501">
        <w:fldChar w:fldCharType="end"/>
      </w:r>
    </w:p>
    <w:p w14:paraId="3A3E9258" w14:textId="77777777" w:rsidR="00F35225" w:rsidRDefault="00F35225">
      <w:pPr>
        <w:spacing w:after="200" w:line="276" w:lineRule="auto"/>
        <w:rPr>
          <w:rFonts w:eastAsiaTheme="majorEastAsia" w:cstheme="majorBidi"/>
          <w:bCs/>
          <w:color w:val="0072C6"/>
          <w:kern w:val="36"/>
          <w:sz w:val="48"/>
          <w:szCs w:val="28"/>
        </w:rPr>
      </w:pPr>
      <w:bookmarkStart w:id="1" w:name="_Toc346271812"/>
      <w:r>
        <w:br w:type="page"/>
      </w:r>
    </w:p>
    <w:p w14:paraId="21054FDC" w14:textId="77777777" w:rsidR="00A2016D" w:rsidRDefault="00A2016D" w:rsidP="007C4BE9">
      <w:pPr>
        <w:pStyle w:val="Heading1"/>
        <w:sectPr w:rsidR="00A2016D" w:rsidSect="00A2016D">
          <w:footerReference w:type="default" r:id="rId12"/>
          <w:pgSz w:w="12240" w:h="15840"/>
          <w:pgMar w:top="360" w:right="1440" w:bottom="1008" w:left="1440" w:header="288" w:footer="360" w:gutter="0"/>
          <w:pgNumType w:start="1"/>
          <w:cols w:space="720"/>
          <w:docGrid w:linePitch="360"/>
        </w:sectPr>
      </w:pPr>
    </w:p>
    <w:p w14:paraId="0D810187" w14:textId="734E61A8" w:rsidR="007124AD" w:rsidRPr="000B6056" w:rsidRDefault="007124AD" w:rsidP="007C4BE9">
      <w:pPr>
        <w:pStyle w:val="Heading1"/>
      </w:pPr>
      <w:bookmarkStart w:id="2" w:name="_Toc386786165"/>
      <w:r w:rsidRPr="000B6056">
        <w:lastRenderedPageBreak/>
        <w:t>Document History</w:t>
      </w:r>
      <w:bookmarkEnd w:id="1"/>
      <w:bookmarkEnd w:id="2"/>
    </w:p>
    <w:p w14:paraId="29245D6E" w14:textId="01D16694" w:rsidR="00A5108B" w:rsidRDefault="00A5108B" w:rsidP="00A5108B">
      <w:pPr>
        <w:pStyle w:val="BodyText"/>
      </w:pPr>
      <w:r w:rsidRPr="00A5108B">
        <w:t xml:space="preserve">Document Status: </w:t>
      </w:r>
      <w:r w:rsidRPr="00072051">
        <w:rPr>
          <w:b/>
        </w:rPr>
        <w:t>Approved &amp;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330"/>
        <w:gridCol w:w="4225"/>
      </w:tblGrid>
      <w:tr w:rsidR="00F35225" w:rsidRPr="00483324" w14:paraId="2CA18A79" w14:textId="77777777" w:rsidTr="00F35225">
        <w:trPr>
          <w:trHeight w:val="386"/>
        </w:trPr>
        <w:tc>
          <w:tcPr>
            <w:tcW w:w="1795" w:type="dxa"/>
            <w:shd w:val="clear" w:color="auto" w:fill="0072C6"/>
            <w:vAlign w:val="bottom"/>
          </w:tcPr>
          <w:p w14:paraId="73210014" w14:textId="77777777" w:rsidR="00F35225" w:rsidRPr="00483324" w:rsidRDefault="00F35225" w:rsidP="001A4B70">
            <w:pPr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Date</w:t>
            </w:r>
            <w:r w:rsidRPr="00483324">
              <w:rPr>
                <w:b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shd w:val="clear" w:color="auto" w:fill="0072C6"/>
            <w:vAlign w:val="bottom"/>
          </w:tcPr>
          <w:p w14:paraId="540CE52B" w14:textId="77777777" w:rsidR="00F35225" w:rsidRPr="00483324" w:rsidRDefault="00F35225" w:rsidP="001A4B70">
            <w:pPr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Reviewer or Author</w:t>
            </w:r>
          </w:p>
        </w:tc>
        <w:tc>
          <w:tcPr>
            <w:tcW w:w="4225" w:type="dxa"/>
            <w:shd w:val="clear" w:color="auto" w:fill="0072C6"/>
            <w:vAlign w:val="bottom"/>
          </w:tcPr>
          <w:p w14:paraId="0DC07DAA" w14:textId="77777777" w:rsidR="00F35225" w:rsidRPr="00483324" w:rsidRDefault="00F35225" w:rsidP="001A4B70">
            <w:pPr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915AD2" w14:paraId="5BFE9BA1" w14:textId="77777777" w:rsidTr="00F35225">
        <w:tc>
          <w:tcPr>
            <w:tcW w:w="1795" w:type="dxa"/>
          </w:tcPr>
          <w:p w14:paraId="14B42C46" w14:textId="6DF7DEA8" w:rsidR="00915AD2" w:rsidRDefault="00970053" w:rsidP="00970053">
            <w:pPr>
              <w:spacing w:after="0"/>
            </w:pPr>
            <w:r>
              <w:t>8</w:t>
            </w:r>
            <w:r w:rsidR="00915AD2">
              <w:t>/</w:t>
            </w:r>
            <w:r>
              <w:t>5</w:t>
            </w:r>
            <w:r w:rsidR="00915AD2">
              <w:t>/2013</w:t>
            </w:r>
          </w:p>
        </w:tc>
        <w:tc>
          <w:tcPr>
            <w:tcW w:w="3330" w:type="dxa"/>
          </w:tcPr>
          <w:p w14:paraId="5F133CF0" w14:textId="518166B5" w:rsidR="00915AD2" w:rsidRDefault="00915AD2" w:rsidP="001A4B70">
            <w:pPr>
              <w:spacing w:after="0"/>
            </w:pPr>
            <w:r>
              <w:t>IanMcM</w:t>
            </w:r>
          </w:p>
        </w:tc>
        <w:tc>
          <w:tcPr>
            <w:tcW w:w="4225" w:type="dxa"/>
          </w:tcPr>
          <w:p w14:paraId="0015B648" w14:textId="3ED2C2B3" w:rsidR="00915AD2" w:rsidRDefault="00915AD2" w:rsidP="001A4B70">
            <w:pPr>
              <w:spacing w:after="0"/>
            </w:pPr>
            <w:r>
              <w:t>SDL 6.1 Beta</w:t>
            </w:r>
          </w:p>
        </w:tc>
      </w:tr>
      <w:tr w:rsidR="00B35C2C" w14:paraId="0AC4BDF0" w14:textId="77777777" w:rsidTr="00F35225">
        <w:tc>
          <w:tcPr>
            <w:tcW w:w="1795" w:type="dxa"/>
          </w:tcPr>
          <w:p w14:paraId="27F4A4C9" w14:textId="3B89F1BA" w:rsidR="00B35C2C" w:rsidRDefault="00B35C2C" w:rsidP="00A60F2A">
            <w:pPr>
              <w:spacing w:after="0"/>
            </w:pPr>
            <w:r>
              <w:t>1/</w:t>
            </w:r>
            <w:r w:rsidR="00A60F2A">
              <w:t>2</w:t>
            </w:r>
            <w:r>
              <w:t>/201</w:t>
            </w:r>
            <w:r w:rsidR="009C022D">
              <w:t>4</w:t>
            </w:r>
          </w:p>
        </w:tc>
        <w:tc>
          <w:tcPr>
            <w:tcW w:w="3330" w:type="dxa"/>
          </w:tcPr>
          <w:p w14:paraId="6F626BBD" w14:textId="1B5DC576" w:rsidR="00B35C2C" w:rsidRDefault="00B35C2C" w:rsidP="001A4B70">
            <w:pPr>
              <w:spacing w:after="0"/>
            </w:pPr>
            <w:r>
              <w:t>v-joobr</w:t>
            </w:r>
          </w:p>
        </w:tc>
        <w:tc>
          <w:tcPr>
            <w:tcW w:w="4225" w:type="dxa"/>
          </w:tcPr>
          <w:p w14:paraId="2DCC1EC2" w14:textId="30A73641" w:rsidR="00A42C51" w:rsidRDefault="00B35C2C" w:rsidP="001A4B70">
            <w:pPr>
              <w:spacing w:after="0"/>
            </w:pPr>
            <w:r>
              <w:t>RTM ready</w:t>
            </w:r>
          </w:p>
        </w:tc>
      </w:tr>
      <w:tr w:rsidR="00A42C51" w14:paraId="1C93D28C" w14:textId="77777777" w:rsidTr="00F35225">
        <w:tc>
          <w:tcPr>
            <w:tcW w:w="1795" w:type="dxa"/>
          </w:tcPr>
          <w:p w14:paraId="30F48A71" w14:textId="6E0110D6" w:rsidR="00A42C51" w:rsidRDefault="00A42C51" w:rsidP="00A60F2A">
            <w:pPr>
              <w:spacing w:after="0"/>
            </w:pPr>
            <w:r>
              <w:t>5/2/2014</w:t>
            </w:r>
          </w:p>
        </w:tc>
        <w:tc>
          <w:tcPr>
            <w:tcW w:w="3330" w:type="dxa"/>
          </w:tcPr>
          <w:p w14:paraId="306FEA71" w14:textId="39EFC2A0" w:rsidR="00A42C51" w:rsidRDefault="00A42C51" w:rsidP="001A4B70">
            <w:pPr>
              <w:spacing w:after="0"/>
            </w:pPr>
            <w:r>
              <w:t>IanMcM</w:t>
            </w:r>
          </w:p>
        </w:tc>
        <w:tc>
          <w:tcPr>
            <w:tcW w:w="4225" w:type="dxa"/>
          </w:tcPr>
          <w:p w14:paraId="5081BF46" w14:textId="0900CB3C" w:rsidR="00A42C51" w:rsidRDefault="00A42C51" w:rsidP="00A42C51">
            <w:pPr>
              <w:spacing w:after="0"/>
            </w:pPr>
            <w:r>
              <w:t>Document bug fixes</w:t>
            </w:r>
          </w:p>
        </w:tc>
      </w:tr>
    </w:tbl>
    <w:p w14:paraId="69FFE955" w14:textId="0B2F9D40" w:rsidR="00A5108B" w:rsidRDefault="00A5108B">
      <w:pPr>
        <w:spacing w:after="200" w:line="276" w:lineRule="auto"/>
        <w:rPr>
          <w:rFonts w:eastAsiaTheme="majorEastAsia" w:cstheme="majorBidi"/>
          <w:bCs/>
          <w:color w:val="7030A0"/>
          <w:sz w:val="36"/>
          <w:szCs w:val="28"/>
        </w:rPr>
      </w:pPr>
    </w:p>
    <w:p w14:paraId="19A7477C" w14:textId="77777777" w:rsidR="0084740F" w:rsidRDefault="0084740F" w:rsidP="0084740F">
      <w:pPr>
        <w:tabs>
          <w:tab w:val="left" w:pos="7576"/>
        </w:tabs>
      </w:pPr>
      <w:r>
        <w:tab/>
      </w:r>
    </w:p>
    <w:p w14:paraId="416E1F36" w14:textId="77777777" w:rsidR="0084740F" w:rsidRDefault="0084740F" w:rsidP="0084740F"/>
    <w:p w14:paraId="38B0392D" w14:textId="77777777" w:rsidR="0084740F" w:rsidRPr="0084740F" w:rsidRDefault="0084740F" w:rsidP="0084740F">
      <w:pPr>
        <w:sectPr w:rsidR="0084740F" w:rsidRPr="0084740F" w:rsidSect="00A2016D">
          <w:headerReference w:type="default" r:id="rId13"/>
          <w:pgSz w:w="12240" w:h="15840"/>
          <w:pgMar w:top="1224" w:right="1440" w:bottom="1008" w:left="1440" w:header="288" w:footer="360" w:gutter="0"/>
          <w:pgNumType w:start="1"/>
          <w:cols w:space="720"/>
          <w:docGrid w:linePitch="360"/>
        </w:sectPr>
      </w:pPr>
    </w:p>
    <w:p w14:paraId="5B8E5607" w14:textId="77777777" w:rsidR="00626BA2" w:rsidRDefault="007F1950" w:rsidP="00626BA2">
      <w:pPr>
        <w:pStyle w:val="Heading1"/>
      </w:pPr>
      <w:bookmarkStart w:id="3" w:name="_Toc346271824"/>
      <w:bookmarkStart w:id="4" w:name="_Toc386786166"/>
      <w:r>
        <w:lastRenderedPageBreak/>
        <w:t>Overview</w:t>
      </w:r>
      <w:bookmarkEnd w:id="3"/>
      <w:bookmarkEnd w:id="4"/>
    </w:p>
    <w:p w14:paraId="7E872CD8" w14:textId="3B4BA239" w:rsidR="00F62686" w:rsidRDefault="00F62686" w:rsidP="00F62686">
      <w:pPr>
        <w:pStyle w:val="BodyText"/>
        <w:rPr>
          <w:rStyle w:val="Hyperlink"/>
          <w:rFonts w:cs="Segoe UI"/>
          <w:sz w:val="20"/>
          <w:szCs w:val="20"/>
        </w:rPr>
      </w:pPr>
      <w:bookmarkStart w:id="5" w:name="_Installation"/>
      <w:bookmarkStart w:id="6" w:name="_Toc346271825"/>
      <w:bookmarkEnd w:id="5"/>
      <w:r>
        <w:t>ModernCop evaluates both client</w:t>
      </w:r>
      <w:r w:rsidR="00172DB7">
        <w:t>-</w:t>
      </w:r>
      <w:r>
        <w:t>based and web</w:t>
      </w:r>
      <w:r w:rsidR="00172DB7">
        <w:t>-</w:t>
      </w:r>
      <w:r>
        <w:t>based JavaScript</w:t>
      </w:r>
      <w:r w:rsidR="00A736BD">
        <w:t xml:space="preserve"> applications</w:t>
      </w:r>
      <w:r>
        <w:t xml:space="preserve"> </w:t>
      </w:r>
      <w:r w:rsidR="00A736BD">
        <w:t xml:space="preserve">and Windows Store </w:t>
      </w:r>
      <w:r w:rsidR="00172DB7">
        <w:t>a</w:t>
      </w:r>
      <w:r w:rsidR="00A736BD">
        <w:t>pp package</w:t>
      </w:r>
      <w:r w:rsidR="00172DB7">
        <w:t>s</w:t>
      </w:r>
      <w:r w:rsidR="00A736BD">
        <w:t xml:space="preserve"> </w:t>
      </w:r>
      <w:r>
        <w:t>by utilizing a rule set that is applied to formatting, syntax</w:t>
      </w:r>
      <w:r w:rsidR="00172DB7">
        <w:t>,</w:t>
      </w:r>
      <w:r>
        <w:t xml:space="preserve"> and semantic analysis. </w:t>
      </w:r>
      <w:r w:rsidR="007528DC">
        <w:t>Note that this document does not cover d</w:t>
      </w:r>
      <w:r w:rsidR="007528DC" w:rsidRPr="007528DC">
        <w:t>isabling and enabling analysis from within a file, annotations for specifying data types and other information, Visual Studio XML document comments, or updating WINRT JavaScript from WINMD</w:t>
      </w:r>
      <w:r w:rsidR="007528DC">
        <w:t xml:space="preserve">. </w:t>
      </w:r>
      <w:r>
        <w:t>For a more complete description of ModernCop capabilities see</w:t>
      </w:r>
      <w:r w:rsidR="00B34778">
        <w:t xml:space="preserve"> Modern Cop for SDL 6.1 User Guide, available at</w:t>
      </w:r>
      <w:r>
        <w:t xml:space="preserve"> </w:t>
      </w:r>
      <w:hyperlink r:id="rId14" w:history="1">
        <w:r w:rsidRPr="00722926">
          <w:rPr>
            <w:rStyle w:val="Hyperlink"/>
            <w:rFonts w:cs="Segoe UI"/>
            <w:sz w:val="20"/>
            <w:szCs w:val="20"/>
          </w:rPr>
          <w:t>http://codebox/ModernCop</w:t>
        </w:r>
      </w:hyperlink>
      <w:r>
        <w:rPr>
          <w:rStyle w:val="Hyperlink"/>
          <w:rFonts w:cs="Segoe UI"/>
          <w:sz w:val="20"/>
          <w:szCs w:val="20"/>
        </w:rPr>
        <w:t>.</w:t>
      </w:r>
    </w:p>
    <w:p w14:paraId="058C66BC" w14:textId="4A88AF5B" w:rsidR="00E115C0" w:rsidRPr="004E7020" w:rsidRDefault="00E115C0" w:rsidP="00E115C0">
      <w:r w:rsidRPr="004E7020">
        <w:t xml:space="preserve">By reading this document and performing the sample exercise you can expect to gain </w:t>
      </w:r>
      <w:r w:rsidR="00172DB7">
        <w:t>a general understanding of the following:</w:t>
      </w:r>
      <w:r w:rsidRPr="004E7020">
        <w:t xml:space="preserve"> </w:t>
      </w:r>
    </w:p>
    <w:p w14:paraId="764DF929" w14:textId="78BC0EBC" w:rsidR="00E115C0" w:rsidRPr="004E7020" w:rsidRDefault="00172DB7" w:rsidP="00E115C0">
      <w:pPr>
        <w:pStyle w:val="ListParagraph"/>
        <w:numPr>
          <w:ilvl w:val="0"/>
          <w:numId w:val="31"/>
        </w:numPr>
        <w:spacing w:before="120"/>
      </w:pPr>
      <w:r>
        <w:t xml:space="preserve">What </w:t>
      </w:r>
      <w:r w:rsidR="00E115C0" w:rsidRPr="004E7020">
        <w:t>ModernCop does and the value it can add to your security strategy.</w:t>
      </w:r>
    </w:p>
    <w:p w14:paraId="285C82F2" w14:textId="268EFD39" w:rsidR="00E115C0" w:rsidRPr="004E7020" w:rsidRDefault="00172DB7" w:rsidP="00E115C0">
      <w:pPr>
        <w:pStyle w:val="ListParagraph"/>
        <w:numPr>
          <w:ilvl w:val="0"/>
          <w:numId w:val="31"/>
        </w:numPr>
        <w:spacing w:before="120"/>
      </w:pPr>
      <w:r>
        <w:t>T</w:t>
      </w:r>
      <w:r w:rsidR="00E115C0" w:rsidRPr="004E7020">
        <w:t>he software requirements for ModernCop.</w:t>
      </w:r>
    </w:p>
    <w:p w14:paraId="00184ADF" w14:textId="339FA127" w:rsidR="00E115C0" w:rsidRPr="004E7020" w:rsidRDefault="00172DB7" w:rsidP="00E115C0">
      <w:pPr>
        <w:pStyle w:val="ListParagraph"/>
        <w:numPr>
          <w:ilvl w:val="0"/>
          <w:numId w:val="31"/>
        </w:numPr>
        <w:spacing w:before="120"/>
      </w:pPr>
      <w:r>
        <w:t>T</w:t>
      </w:r>
      <w:r w:rsidR="00E115C0" w:rsidRPr="004E7020">
        <w:t>he installation procedure.</w:t>
      </w:r>
    </w:p>
    <w:p w14:paraId="3EFCEF08" w14:textId="35A4B1DC" w:rsidR="00E115C0" w:rsidRPr="004E7020" w:rsidRDefault="00172DB7" w:rsidP="00E115C0">
      <w:pPr>
        <w:pStyle w:val="ListParagraph"/>
        <w:numPr>
          <w:ilvl w:val="0"/>
          <w:numId w:val="31"/>
        </w:numPr>
        <w:spacing w:before="120"/>
      </w:pPr>
      <w:r>
        <w:t>How to r</w:t>
      </w:r>
      <w:r w:rsidR="00E115C0" w:rsidRPr="004E7020">
        <w:t>un analys</w:t>
      </w:r>
      <w:r>
        <w:t xml:space="preserve">es </w:t>
      </w:r>
      <w:r w:rsidR="00E115C0" w:rsidRPr="004E7020">
        <w:t>from Visual Studio and from the Command Prompt.</w:t>
      </w:r>
    </w:p>
    <w:p w14:paraId="086ACB38" w14:textId="0DE35858" w:rsidR="00E115C0" w:rsidRDefault="00172DB7" w:rsidP="00E115C0">
      <w:pPr>
        <w:pStyle w:val="ListParagraph"/>
        <w:numPr>
          <w:ilvl w:val="0"/>
          <w:numId w:val="31"/>
        </w:numPr>
        <w:spacing w:before="120"/>
      </w:pPr>
      <w:r>
        <w:t>T</w:t>
      </w:r>
      <w:r w:rsidR="00E115C0" w:rsidRPr="004E7020">
        <w:t>he terminology used in ModernCop.</w:t>
      </w:r>
    </w:p>
    <w:p w14:paraId="2FFF358A" w14:textId="65C0D8AC" w:rsidR="00F62686" w:rsidRDefault="00F62686" w:rsidP="00F62686">
      <w:pPr>
        <w:pStyle w:val="Heading2"/>
      </w:pPr>
      <w:bookmarkStart w:id="7" w:name="_Toc341092382"/>
      <w:bookmarkStart w:id="8" w:name="_Toc386786167"/>
      <w:r>
        <w:t xml:space="preserve">Current Usage </w:t>
      </w:r>
      <w:bookmarkEnd w:id="7"/>
      <w:r w:rsidR="00265E52">
        <w:t>Modes</w:t>
      </w:r>
      <w:bookmarkEnd w:id="8"/>
    </w:p>
    <w:p w14:paraId="6CB5C84C" w14:textId="3B50FD53" w:rsidR="00F62686" w:rsidRPr="00401A40" w:rsidRDefault="00F62686" w:rsidP="00F62686">
      <w:pPr>
        <w:pStyle w:val="BodyText"/>
      </w:pPr>
      <w:r w:rsidRPr="00401A40">
        <w:t xml:space="preserve">ModernCop </w:t>
      </w:r>
      <w:r>
        <w:t>supports</w:t>
      </w:r>
      <w:r w:rsidRPr="00401A40">
        <w:t xml:space="preserve"> </w:t>
      </w:r>
      <w:r w:rsidR="00172DB7">
        <w:t xml:space="preserve">two </w:t>
      </w:r>
      <w:r>
        <w:t>usage</w:t>
      </w:r>
      <w:r w:rsidRPr="00401A40">
        <w:t xml:space="preserve"> </w:t>
      </w:r>
      <w:r w:rsidR="00265E52">
        <w:t>modes</w:t>
      </w:r>
      <w:r w:rsidRPr="00401A40">
        <w:t xml:space="preserve">: </w:t>
      </w:r>
    </w:p>
    <w:p w14:paraId="14D1EB4C" w14:textId="55317872" w:rsidR="00F62686" w:rsidRPr="00F62686" w:rsidRDefault="00F316E6" w:rsidP="00F62686">
      <w:pPr>
        <w:pStyle w:val="ListParagraph"/>
      </w:pPr>
      <w:r>
        <w:t xml:space="preserve">Use from within </w:t>
      </w:r>
      <w:r w:rsidR="00F62686" w:rsidRPr="00F62686">
        <w:t>Visual Studio</w:t>
      </w:r>
      <w:r w:rsidR="00B34778">
        <w:t xml:space="preserve"> </w:t>
      </w:r>
      <w:r w:rsidR="00F62686" w:rsidRPr="00F62686">
        <w:t>for analysis during the development process.</w:t>
      </w:r>
    </w:p>
    <w:p w14:paraId="543C7470" w14:textId="5E2F50A9" w:rsidR="00F62686" w:rsidRPr="00F62686" w:rsidRDefault="00F62686" w:rsidP="00F62686">
      <w:pPr>
        <w:pStyle w:val="ListParagraph"/>
      </w:pPr>
      <w:r w:rsidRPr="00F62686">
        <w:t xml:space="preserve">Execution from the command-line </w:t>
      </w:r>
      <w:r w:rsidR="00B34778">
        <w:t xml:space="preserve">for analysis in </w:t>
      </w:r>
      <w:r w:rsidRPr="00F62686">
        <w:t xml:space="preserve">build systems, lab runs, etc. </w:t>
      </w:r>
    </w:p>
    <w:p w14:paraId="4B2FD592" w14:textId="77777777" w:rsidR="009D6DA6" w:rsidRDefault="009D6DA6" w:rsidP="009D6DA6">
      <w:pPr>
        <w:pStyle w:val="Heading1"/>
        <w:rPr>
          <w:lang w:val="en"/>
        </w:rPr>
      </w:pPr>
      <w:bookmarkStart w:id="9" w:name="_Toc386786168"/>
      <w:r>
        <w:rPr>
          <w:lang w:val="en"/>
        </w:rPr>
        <w:t>Installation</w:t>
      </w:r>
      <w:bookmarkEnd w:id="6"/>
      <w:bookmarkEnd w:id="9"/>
    </w:p>
    <w:p w14:paraId="05210E8B" w14:textId="77777777" w:rsidR="00426695" w:rsidRPr="004374FA" w:rsidRDefault="00426695" w:rsidP="00426695">
      <w:pPr>
        <w:pStyle w:val="Heading2"/>
      </w:pPr>
      <w:bookmarkStart w:id="10" w:name="_Toc346271826"/>
      <w:bookmarkStart w:id="11" w:name="_Toc386786169"/>
      <w:r>
        <w:rPr>
          <w:lang w:val="en"/>
        </w:rPr>
        <w:t xml:space="preserve">For Previous Users of </w:t>
      </w:r>
      <w:bookmarkEnd w:id="10"/>
      <w:r w:rsidR="00F62686">
        <w:rPr>
          <w:lang w:val="en"/>
        </w:rPr>
        <w:t>ModernCop</w:t>
      </w:r>
      <w:bookmarkEnd w:id="11"/>
    </w:p>
    <w:p w14:paraId="6037AF6E" w14:textId="77777777" w:rsidR="00F62686" w:rsidRPr="00F62686" w:rsidRDefault="00F62686" w:rsidP="00F62686">
      <w:pPr>
        <w:pStyle w:val="BodyText"/>
      </w:pPr>
      <w:bookmarkStart w:id="12" w:name="_Toc346271827"/>
      <w:r w:rsidRPr="00F62686">
        <w:t xml:space="preserve">To avoid certain incompatibilities between releases of </w:t>
      </w:r>
      <w:r>
        <w:t>ModernCop</w:t>
      </w:r>
      <w:r w:rsidRPr="00F62686">
        <w:t>, all previous versions of the tool must be uninstalled.</w:t>
      </w:r>
    </w:p>
    <w:p w14:paraId="5351ECFF" w14:textId="77777777" w:rsidR="00F75908" w:rsidRDefault="00426695" w:rsidP="00F75908">
      <w:pPr>
        <w:pStyle w:val="Heading2"/>
        <w:rPr>
          <w:lang w:val="en"/>
        </w:rPr>
      </w:pPr>
      <w:bookmarkStart w:id="13" w:name="_Toc386786170"/>
      <w:r>
        <w:rPr>
          <w:lang w:val="en"/>
        </w:rPr>
        <w:t>System Requirements</w:t>
      </w:r>
      <w:bookmarkEnd w:id="12"/>
      <w:bookmarkEnd w:id="13"/>
    </w:p>
    <w:p w14:paraId="08FDCAE8" w14:textId="48652E3A" w:rsidR="00F62686" w:rsidRPr="00F62686" w:rsidRDefault="00B03CDC" w:rsidP="00F62686">
      <w:pPr>
        <w:pStyle w:val="ListParagraph"/>
      </w:pPr>
      <w:hyperlink r:id="rId15" w:history="1">
        <w:r w:rsidR="001A4B70" w:rsidRPr="001A4B70">
          <w:rPr>
            <w:rStyle w:val="Hyperlink"/>
          </w:rPr>
          <w:t xml:space="preserve">Microsoft Visual </w:t>
        </w:r>
        <w:r w:rsidR="00F62686" w:rsidRPr="001A4B70">
          <w:rPr>
            <w:rStyle w:val="Hyperlink"/>
          </w:rPr>
          <w:t xml:space="preserve">C++ 2010 Redistributable </w:t>
        </w:r>
        <w:r w:rsidR="001A4B70" w:rsidRPr="001A4B70">
          <w:rPr>
            <w:rStyle w:val="Hyperlink"/>
          </w:rPr>
          <w:t>Package</w:t>
        </w:r>
      </w:hyperlink>
      <w:r w:rsidR="001A4B70">
        <w:t xml:space="preserve"> </w:t>
      </w:r>
      <w:r w:rsidR="003E3D7E">
        <w:t xml:space="preserve">or newer </w:t>
      </w:r>
      <w:r w:rsidR="00F62686" w:rsidRPr="00F62686">
        <w:t>is required to run ModernCop.</w:t>
      </w:r>
    </w:p>
    <w:p w14:paraId="0B5DD8B6" w14:textId="77777777" w:rsidR="00F62686" w:rsidRPr="00F62686" w:rsidRDefault="00F62686" w:rsidP="00F62686">
      <w:pPr>
        <w:pStyle w:val="ListParagraph"/>
      </w:pPr>
      <w:r w:rsidRPr="00F62686">
        <w:t xml:space="preserve">ModernCop does not have any compiler dependencies. </w:t>
      </w:r>
    </w:p>
    <w:p w14:paraId="2A4F7AF6" w14:textId="77777777" w:rsidR="009D6DA6" w:rsidRDefault="00426695" w:rsidP="00893E40">
      <w:pPr>
        <w:pStyle w:val="Heading3"/>
      </w:pPr>
      <w:bookmarkStart w:id="14" w:name="_Toc346271828"/>
      <w:r>
        <w:t>Operating System Support</w:t>
      </w:r>
      <w:bookmarkEnd w:id="14"/>
    </w:p>
    <w:p w14:paraId="462CF5BA" w14:textId="58365D9A" w:rsidR="00F62686" w:rsidRPr="00426695" w:rsidRDefault="00F62686" w:rsidP="00F62686">
      <w:pPr>
        <w:pStyle w:val="BodyText"/>
      </w:pPr>
      <w:r>
        <w:t xml:space="preserve">The following table lists the operating systems supported by </w:t>
      </w:r>
      <w:r w:rsidR="00F316E6">
        <w:t>ModernCop for SDL 6.1</w:t>
      </w:r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F62686" w:rsidRPr="00483324" w14:paraId="1D6D5CEB" w14:textId="77777777" w:rsidTr="001A4B70">
        <w:trPr>
          <w:trHeight w:val="386"/>
        </w:trPr>
        <w:tc>
          <w:tcPr>
            <w:tcW w:w="4225" w:type="dxa"/>
            <w:shd w:val="clear" w:color="auto" w:fill="0072C6"/>
            <w:vAlign w:val="bottom"/>
          </w:tcPr>
          <w:p w14:paraId="45DBA98D" w14:textId="77777777" w:rsidR="00F62686" w:rsidRPr="00483324" w:rsidRDefault="00F62686" w:rsidP="001A4B70">
            <w:pPr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Operating System</w:t>
            </w:r>
            <w:r w:rsidRPr="00483324">
              <w:rPr>
                <w:b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5125" w:type="dxa"/>
            <w:shd w:val="clear" w:color="auto" w:fill="0072C6"/>
            <w:vAlign w:val="bottom"/>
          </w:tcPr>
          <w:p w14:paraId="17045CEB" w14:textId="77777777" w:rsidR="00F62686" w:rsidRPr="00483324" w:rsidRDefault="00F62686" w:rsidP="001A4B70">
            <w:pPr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Supported</w:t>
            </w:r>
          </w:p>
        </w:tc>
      </w:tr>
      <w:tr w:rsidR="00F62686" w14:paraId="2129D644" w14:textId="77777777" w:rsidTr="001A4B70">
        <w:tc>
          <w:tcPr>
            <w:tcW w:w="4225" w:type="dxa"/>
            <w:vAlign w:val="center"/>
          </w:tcPr>
          <w:p w14:paraId="07926A08" w14:textId="77777777" w:rsidR="00F62686" w:rsidRDefault="00F62686" w:rsidP="001A4B70">
            <w:pPr>
              <w:pStyle w:val="BodyText"/>
              <w:rPr>
                <w:rStyle w:val="IntenseEmphasis"/>
                <w:b w:val="0"/>
                <w:bCs w:val="0"/>
                <w:i/>
                <w:iCs/>
              </w:rPr>
            </w:pPr>
            <w:r>
              <w:t xml:space="preserve">Windows Vista </w:t>
            </w:r>
          </w:p>
        </w:tc>
        <w:tc>
          <w:tcPr>
            <w:tcW w:w="5125" w:type="dxa"/>
            <w:vAlign w:val="bottom"/>
          </w:tcPr>
          <w:p w14:paraId="16FA7366" w14:textId="77777777" w:rsidR="00F62686" w:rsidRPr="00B26901" w:rsidRDefault="00F62686" w:rsidP="001A4B70">
            <w:pPr>
              <w:keepNext/>
              <w:rPr>
                <w:rStyle w:val="IntenseEmphasis"/>
                <w:b w:val="0"/>
                <w:bCs w:val="0"/>
                <w:i/>
                <w:iCs/>
              </w:rPr>
            </w:pPr>
            <w:r>
              <w:rPr>
                <w:rStyle w:val="IntenseEmphasis"/>
                <w:b w:val="0"/>
              </w:rPr>
              <w:t>No</w:t>
            </w:r>
          </w:p>
        </w:tc>
      </w:tr>
      <w:tr w:rsidR="00F62686" w14:paraId="5E5E9FF2" w14:textId="77777777" w:rsidTr="001A4B70">
        <w:tc>
          <w:tcPr>
            <w:tcW w:w="4225" w:type="dxa"/>
            <w:vAlign w:val="bottom"/>
          </w:tcPr>
          <w:p w14:paraId="5D0DA9BF" w14:textId="77777777" w:rsidR="00F62686" w:rsidRDefault="00F62686" w:rsidP="001A4B70">
            <w:pPr>
              <w:pStyle w:val="BodyText"/>
              <w:rPr>
                <w:rStyle w:val="IntenseEmphasis"/>
                <w:b w:val="0"/>
                <w:bCs w:val="0"/>
                <w:i/>
                <w:iCs/>
              </w:rPr>
            </w:pPr>
            <w:r w:rsidRPr="00FD00D3">
              <w:t>Windows 7</w:t>
            </w:r>
          </w:p>
        </w:tc>
        <w:tc>
          <w:tcPr>
            <w:tcW w:w="5125" w:type="dxa"/>
            <w:vAlign w:val="bottom"/>
          </w:tcPr>
          <w:p w14:paraId="7035E351" w14:textId="77777777" w:rsidR="00F62686" w:rsidRPr="00B26901" w:rsidRDefault="00F62686" w:rsidP="001A4B70">
            <w:pPr>
              <w:keepNext/>
              <w:rPr>
                <w:rStyle w:val="IntenseEmphasis"/>
                <w:b w:val="0"/>
                <w:bCs w:val="0"/>
                <w:i/>
                <w:iCs/>
              </w:rPr>
            </w:pPr>
            <w:r w:rsidRPr="00B26901">
              <w:rPr>
                <w:rStyle w:val="IntenseEmphasis"/>
                <w:b w:val="0"/>
              </w:rPr>
              <w:t>Yes</w:t>
            </w:r>
          </w:p>
        </w:tc>
      </w:tr>
      <w:tr w:rsidR="00F62686" w14:paraId="5C3E1B12" w14:textId="77777777" w:rsidTr="001A4B70">
        <w:tc>
          <w:tcPr>
            <w:tcW w:w="4225" w:type="dxa"/>
            <w:vAlign w:val="center"/>
          </w:tcPr>
          <w:p w14:paraId="6F2AFB20" w14:textId="77777777" w:rsidR="00F62686" w:rsidRDefault="00F62686" w:rsidP="001A4B70">
            <w:pPr>
              <w:pStyle w:val="BodyText"/>
              <w:rPr>
                <w:rStyle w:val="IntenseEmphasis"/>
                <w:b w:val="0"/>
                <w:bCs w:val="0"/>
                <w:i/>
                <w:iCs/>
              </w:rPr>
            </w:pPr>
            <w:r>
              <w:lastRenderedPageBreak/>
              <w:t>Windows 8</w:t>
            </w:r>
          </w:p>
        </w:tc>
        <w:tc>
          <w:tcPr>
            <w:tcW w:w="5125" w:type="dxa"/>
            <w:vAlign w:val="bottom"/>
          </w:tcPr>
          <w:p w14:paraId="5EF0F043" w14:textId="77777777" w:rsidR="00F62686" w:rsidRPr="00B26901" w:rsidRDefault="00F62686" w:rsidP="001A4B70">
            <w:pPr>
              <w:keepNext/>
              <w:rPr>
                <w:rStyle w:val="IntenseEmphasis"/>
                <w:b w:val="0"/>
                <w:bCs w:val="0"/>
                <w:i/>
                <w:iCs/>
              </w:rPr>
            </w:pPr>
            <w:r w:rsidRPr="00B26901">
              <w:rPr>
                <w:rStyle w:val="IntenseEmphasis"/>
                <w:b w:val="0"/>
              </w:rPr>
              <w:t>Yes</w:t>
            </w:r>
          </w:p>
        </w:tc>
      </w:tr>
      <w:tr w:rsidR="00F62686" w14:paraId="1C7E6328" w14:textId="77777777" w:rsidTr="001A4B70">
        <w:tc>
          <w:tcPr>
            <w:tcW w:w="4225" w:type="dxa"/>
            <w:vAlign w:val="center"/>
          </w:tcPr>
          <w:p w14:paraId="55A16E7C" w14:textId="77777777" w:rsidR="00F62686" w:rsidRDefault="00F62686" w:rsidP="001A4B70">
            <w:pPr>
              <w:pStyle w:val="BodyText"/>
            </w:pPr>
            <w:r w:rsidRPr="006C2E6A">
              <w:t>Windows 8 ARM</w:t>
            </w:r>
          </w:p>
        </w:tc>
        <w:tc>
          <w:tcPr>
            <w:tcW w:w="5125" w:type="dxa"/>
            <w:vAlign w:val="bottom"/>
          </w:tcPr>
          <w:p w14:paraId="2D1868EF" w14:textId="77777777" w:rsidR="00F62686" w:rsidRPr="00B26901" w:rsidRDefault="00F62686" w:rsidP="001A4B70">
            <w:pPr>
              <w:keepNext/>
              <w:rPr>
                <w:rStyle w:val="IntenseEmphasis"/>
                <w:b w:val="0"/>
              </w:rPr>
            </w:pPr>
            <w:r>
              <w:rPr>
                <w:rStyle w:val="IntenseEmphasis"/>
                <w:b w:val="0"/>
              </w:rPr>
              <w:t>No</w:t>
            </w:r>
          </w:p>
        </w:tc>
      </w:tr>
      <w:tr w:rsidR="00E115C0" w14:paraId="6649FB5F" w14:textId="77777777" w:rsidTr="001A4B70">
        <w:tc>
          <w:tcPr>
            <w:tcW w:w="4225" w:type="dxa"/>
            <w:vAlign w:val="center"/>
          </w:tcPr>
          <w:p w14:paraId="277C9C8E" w14:textId="15F3D3D3" w:rsidR="00E115C0" w:rsidRDefault="00E115C0" w:rsidP="00E115C0">
            <w:pPr>
              <w:pStyle w:val="BodyText"/>
            </w:pPr>
            <w:r>
              <w:t>Windows 8.1</w:t>
            </w:r>
          </w:p>
        </w:tc>
        <w:tc>
          <w:tcPr>
            <w:tcW w:w="5125" w:type="dxa"/>
            <w:vAlign w:val="bottom"/>
          </w:tcPr>
          <w:p w14:paraId="728EAB2E" w14:textId="36260656" w:rsidR="00E115C0" w:rsidRPr="00B26901" w:rsidRDefault="00E115C0" w:rsidP="00E115C0">
            <w:pPr>
              <w:keepNext/>
              <w:rPr>
                <w:rStyle w:val="IntenseEmphasis"/>
                <w:b w:val="0"/>
              </w:rPr>
            </w:pPr>
            <w:r w:rsidRPr="00B26901">
              <w:rPr>
                <w:rStyle w:val="IntenseEmphasis"/>
                <w:b w:val="0"/>
              </w:rPr>
              <w:t>Yes</w:t>
            </w:r>
          </w:p>
        </w:tc>
      </w:tr>
      <w:tr w:rsidR="00E115C0" w14:paraId="45235808" w14:textId="77777777" w:rsidTr="001A4B70">
        <w:tc>
          <w:tcPr>
            <w:tcW w:w="4225" w:type="dxa"/>
            <w:vAlign w:val="center"/>
          </w:tcPr>
          <w:p w14:paraId="3724E502" w14:textId="19EC3682" w:rsidR="00E115C0" w:rsidRDefault="00E115C0" w:rsidP="00E115C0">
            <w:pPr>
              <w:pStyle w:val="BodyText"/>
            </w:pPr>
            <w:r w:rsidRPr="006C2E6A">
              <w:t>Windows 8</w:t>
            </w:r>
            <w:r>
              <w:t>.1</w:t>
            </w:r>
            <w:r w:rsidRPr="006C2E6A">
              <w:t xml:space="preserve"> ARM</w:t>
            </w:r>
          </w:p>
        </w:tc>
        <w:tc>
          <w:tcPr>
            <w:tcW w:w="5125" w:type="dxa"/>
            <w:vAlign w:val="bottom"/>
          </w:tcPr>
          <w:p w14:paraId="1D724DE7" w14:textId="53986F21" w:rsidR="00E115C0" w:rsidRPr="00B26901" w:rsidRDefault="00E115C0" w:rsidP="00E115C0">
            <w:pPr>
              <w:keepNext/>
              <w:rPr>
                <w:rStyle w:val="IntenseEmphasis"/>
                <w:b w:val="0"/>
              </w:rPr>
            </w:pPr>
            <w:r>
              <w:rPr>
                <w:rStyle w:val="IntenseEmphasis"/>
                <w:b w:val="0"/>
              </w:rPr>
              <w:t>No</w:t>
            </w:r>
          </w:p>
        </w:tc>
      </w:tr>
      <w:tr w:rsidR="00E115C0" w14:paraId="7DA36EF2" w14:textId="77777777" w:rsidTr="001A4B70">
        <w:tc>
          <w:tcPr>
            <w:tcW w:w="4225" w:type="dxa"/>
            <w:vAlign w:val="center"/>
          </w:tcPr>
          <w:p w14:paraId="37AEB033" w14:textId="77777777" w:rsidR="00E115C0" w:rsidRDefault="00E115C0" w:rsidP="00E115C0">
            <w:pPr>
              <w:pStyle w:val="BodyText"/>
            </w:pPr>
            <w:r>
              <w:t>Windows Server 2008</w:t>
            </w:r>
          </w:p>
        </w:tc>
        <w:tc>
          <w:tcPr>
            <w:tcW w:w="5125" w:type="dxa"/>
            <w:vAlign w:val="bottom"/>
          </w:tcPr>
          <w:p w14:paraId="43AA76FC" w14:textId="77777777" w:rsidR="00E115C0" w:rsidRPr="00B26901" w:rsidRDefault="00E115C0" w:rsidP="00E115C0">
            <w:pPr>
              <w:keepNext/>
              <w:rPr>
                <w:rStyle w:val="IntenseEmphasis"/>
                <w:b w:val="0"/>
              </w:rPr>
            </w:pPr>
            <w:r w:rsidRPr="00B26901">
              <w:rPr>
                <w:rStyle w:val="IntenseEmphasis"/>
                <w:b w:val="0"/>
              </w:rPr>
              <w:t>Yes</w:t>
            </w:r>
          </w:p>
        </w:tc>
      </w:tr>
      <w:tr w:rsidR="00E115C0" w14:paraId="35E0FAE1" w14:textId="77777777" w:rsidTr="001A4B70">
        <w:tc>
          <w:tcPr>
            <w:tcW w:w="4225" w:type="dxa"/>
            <w:vAlign w:val="center"/>
          </w:tcPr>
          <w:p w14:paraId="01E42C1C" w14:textId="77777777" w:rsidR="00E115C0" w:rsidRDefault="00E115C0" w:rsidP="00E115C0">
            <w:pPr>
              <w:pStyle w:val="BodyText"/>
              <w:rPr>
                <w:rStyle w:val="IntenseEmphasis"/>
                <w:b w:val="0"/>
                <w:bCs w:val="0"/>
                <w:i/>
                <w:iCs/>
              </w:rPr>
            </w:pPr>
            <w:r w:rsidRPr="00FD00D3">
              <w:t>Windows Server 2008 R2</w:t>
            </w:r>
          </w:p>
        </w:tc>
        <w:tc>
          <w:tcPr>
            <w:tcW w:w="5125" w:type="dxa"/>
            <w:vAlign w:val="bottom"/>
          </w:tcPr>
          <w:p w14:paraId="297CDAC2" w14:textId="77777777" w:rsidR="00E115C0" w:rsidRPr="00B26901" w:rsidRDefault="00E115C0" w:rsidP="00E115C0">
            <w:pPr>
              <w:keepNext/>
              <w:rPr>
                <w:rStyle w:val="IntenseEmphasis"/>
                <w:b w:val="0"/>
                <w:bCs w:val="0"/>
                <w:i/>
                <w:iCs/>
              </w:rPr>
            </w:pPr>
            <w:r w:rsidRPr="00B26901">
              <w:rPr>
                <w:rStyle w:val="IntenseEmphasis"/>
                <w:b w:val="0"/>
              </w:rPr>
              <w:t>Yes</w:t>
            </w:r>
          </w:p>
        </w:tc>
      </w:tr>
      <w:tr w:rsidR="00E115C0" w14:paraId="3275E7B5" w14:textId="77777777" w:rsidTr="001A4B70">
        <w:tc>
          <w:tcPr>
            <w:tcW w:w="4225" w:type="dxa"/>
          </w:tcPr>
          <w:p w14:paraId="13054F46" w14:textId="77777777" w:rsidR="00E115C0" w:rsidRPr="006C2E6A" w:rsidRDefault="00E115C0" w:rsidP="00E115C0">
            <w:pPr>
              <w:pStyle w:val="BodyText"/>
            </w:pPr>
            <w:r w:rsidRPr="006C2E6A">
              <w:t>Windows Server 2008 Server Core installation option</w:t>
            </w:r>
          </w:p>
        </w:tc>
        <w:tc>
          <w:tcPr>
            <w:tcW w:w="5125" w:type="dxa"/>
            <w:vAlign w:val="bottom"/>
          </w:tcPr>
          <w:p w14:paraId="4DBEF97C" w14:textId="77777777" w:rsidR="00E115C0" w:rsidRPr="00B26901" w:rsidRDefault="00E115C0" w:rsidP="00E115C0">
            <w:pPr>
              <w:keepNext/>
              <w:rPr>
                <w:rStyle w:val="IntenseEmphasis"/>
                <w:b w:val="0"/>
              </w:rPr>
            </w:pPr>
            <w:r>
              <w:rPr>
                <w:rStyle w:val="IntenseEmphasis"/>
                <w:b w:val="0"/>
              </w:rPr>
              <w:t>Yes</w:t>
            </w:r>
          </w:p>
        </w:tc>
      </w:tr>
      <w:tr w:rsidR="00E115C0" w14:paraId="0CD10161" w14:textId="77777777" w:rsidTr="001A4B70">
        <w:tc>
          <w:tcPr>
            <w:tcW w:w="4225" w:type="dxa"/>
          </w:tcPr>
          <w:p w14:paraId="7046E68A" w14:textId="77777777" w:rsidR="00E115C0" w:rsidRPr="006C2E6A" w:rsidRDefault="00E115C0" w:rsidP="00E115C0">
            <w:pPr>
              <w:pStyle w:val="BodyText"/>
            </w:pPr>
            <w:r w:rsidRPr="006C2E6A">
              <w:t>Windows Server 2008 R2 Server Core installation Option</w:t>
            </w:r>
          </w:p>
        </w:tc>
        <w:tc>
          <w:tcPr>
            <w:tcW w:w="5125" w:type="dxa"/>
            <w:vAlign w:val="bottom"/>
          </w:tcPr>
          <w:p w14:paraId="6B072987" w14:textId="77777777" w:rsidR="00E115C0" w:rsidRPr="00B26901" w:rsidRDefault="00E115C0" w:rsidP="00E115C0">
            <w:pPr>
              <w:keepNext/>
              <w:rPr>
                <w:rStyle w:val="IntenseEmphasis"/>
                <w:b w:val="0"/>
              </w:rPr>
            </w:pPr>
            <w:r>
              <w:rPr>
                <w:rStyle w:val="IntenseEmphasis"/>
                <w:b w:val="0"/>
              </w:rPr>
              <w:t>Yes</w:t>
            </w:r>
          </w:p>
        </w:tc>
      </w:tr>
      <w:tr w:rsidR="00E115C0" w14:paraId="1ED66B2F" w14:textId="77777777" w:rsidTr="001A4B70">
        <w:tc>
          <w:tcPr>
            <w:tcW w:w="4225" w:type="dxa"/>
            <w:vAlign w:val="center"/>
          </w:tcPr>
          <w:p w14:paraId="492E97EA" w14:textId="77777777" w:rsidR="00E115C0" w:rsidRDefault="00E115C0" w:rsidP="00E115C0">
            <w:pPr>
              <w:pStyle w:val="BodyText"/>
              <w:rPr>
                <w:rStyle w:val="IntenseEmphasis"/>
                <w:b w:val="0"/>
                <w:bCs w:val="0"/>
                <w:i/>
                <w:iCs/>
              </w:rPr>
            </w:pPr>
            <w:r>
              <w:t>Windows Server 2012</w:t>
            </w:r>
          </w:p>
        </w:tc>
        <w:tc>
          <w:tcPr>
            <w:tcW w:w="5125" w:type="dxa"/>
            <w:vAlign w:val="bottom"/>
          </w:tcPr>
          <w:p w14:paraId="1B86D642" w14:textId="77777777" w:rsidR="00E115C0" w:rsidRPr="00B26901" w:rsidRDefault="00E115C0" w:rsidP="00E115C0">
            <w:pPr>
              <w:keepNext/>
              <w:rPr>
                <w:rStyle w:val="IntenseEmphasis"/>
                <w:b w:val="0"/>
                <w:bCs w:val="0"/>
                <w:i/>
                <w:iCs/>
              </w:rPr>
            </w:pPr>
            <w:r w:rsidRPr="00B26901">
              <w:rPr>
                <w:rStyle w:val="IntenseEmphasis"/>
                <w:b w:val="0"/>
              </w:rPr>
              <w:t>Yes</w:t>
            </w:r>
          </w:p>
        </w:tc>
      </w:tr>
      <w:tr w:rsidR="00E115C0" w14:paraId="7E2E61AA" w14:textId="77777777" w:rsidTr="001A4B70">
        <w:tc>
          <w:tcPr>
            <w:tcW w:w="4225" w:type="dxa"/>
            <w:vAlign w:val="center"/>
          </w:tcPr>
          <w:p w14:paraId="22DAAF4F" w14:textId="77777777" w:rsidR="00E115C0" w:rsidRDefault="00E115C0" w:rsidP="00E115C0">
            <w:pPr>
              <w:pStyle w:val="BodyText"/>
            </w:pPr>
            <w:r w:rsidRPr="006C2E6A">
              <w:t>Windows Server 2012 Server Core installation option</w:t>
            </w:r>
          </w:p>
        </w:tc>
        <w:tc>
          <w:tcPr>
            <w:tcW w:w="5125" w:type="dxa"/>
            <w:vAlign w:val="bottom"/>
          </w:tcPr>
          <w:p w14:paraId="3A843D3F" w14:textId="77777777" w:rsidR="00E115C0" w:rsidRPr="00B26901" w:rsidRDefault="00E115C0" w:rsidP="00E115C0">
            <w:pPr>
              <w:keepNext/>
              <w:rPr>
                <w:rStyle w:val="IntenseEmphasis"/>
                <w:b w:val="0"/>
              </w:rPr>
            </w:pPr>
            <w:r>
              <w:rPr>
                <w:rStyle w:val="IntenseEmphasis"/>
                <w:b w:val="0"/>
              </w:rPr>
              <w:t>Yes</w:t>
            </w:r>
          </w:p>
        </w:tc>
      </w:tr>
    </w:tbl>
    <w:p w14:paraId="49EC4983" w14:textId="77777777" w:rsidR="00F62686" w:rsidRDefault="00F62686" w:rsidP="00F62686">
      <w:pPr>
        <w:pStyle w:val="Caption"/>
      </w:pPr>
      <w:r>
        <w:t xml:space="preserve">Table </w:t>
      </w:r>
      <w:r w:rsidR="00147248">
        <w:fldChar w:fldCharType="begin"/>
      </w:r>
      <w:r w:rsidR="00147248">
        <w:instrText xml:space="preserve"> SEQ Table \* ARABIC </w:instrText>
      </w:r>
      <w:r w:rsidR="00147248">
        <w:fldChar w:fldCharType="separate"/>
      </w:r>
      <w:r>
        <w:rPr>
          <w:noProof/>
        </w:rPr>
        <w:t>1</w:t>
      </w:r>
      <w:r w:rsidR="00147248">
        <w:rPr>
          <w:noProof/>
        </w:rPr>
        <w:fldChar w:fldCharType="end"/>
      </w:r>
      <w:r>
        <w:t xml:space="preserve"> Supported Operating Systems</w:t>
      </w:r>
    </w:p>
    <w:p w14:paraId="08CD03F4" w14:textId="77777777" w:rsidR="00661322" w:rsidRPr="00661322" w:rsidRDefault="003D015F" w:rsidP="00661322">
      <w:pPr>
        <w:pStyle w:val="Heading2"/>
        <w:rPr>
          <w:lang w:val="en"/>
        </w:rPr>
      </w:pPr>
      <w:bookmarkStart w:id="15" w:name="_Toc346271829"/>
      <w:bookmarkStart w:id="16" w:name="_Toc386786171"/>
      <w:r>
        <w:rPr>
          <w:lang w:val="en"/>
        </w:rPr>
        <w:t>Download Link</w:t>
      </w:r>
      <w:bookmarkEnd w:id="15"/>
      <w:bookmarkEnd w:id="16"/>
    </w:p>
    <w:p w14:paraId="3C1D678E" w14:textId="13A69A16" w:rsidR="00F62686" w:rsidRPr="006C75AB" w:rsidRDefault="00DF5F22" w:rsidP="00F62686">
      <w:pPr>
        <w:pStyle w:val="BodyText"/>
        <w:rPr>
          <w:i/>
          <w:color w:val="1F497D"/>
        </w:rPr>
      </w:pPr>
      <w:bookmarkStart w:id="17" w:name="_Toc346271831"/>
      <w:bookmarkStart w:id="18" w:name="_Toc338255509"/>
      <w:r>
        <w:t xml:space="preserve">Click </w:t>
      </w:r>
      <w:r w:rsidR="00952266">
        <w:t xml:space="preserve">the </w:t>
      </w:r>
      <w:r w:rsidR="00952266" w:rsidRPr="009B7672">
        <w:rPr>
          <w:b/>
        </w:rPr>
        <w:t>Download</w:t>
      </w:r>
      <w:r w:rsidR="00952266">
        <w:t xml:space="preserve"> button </w:t>
      </w:r>
      <w:r w:rsidR="00F62686">
        <w:t xml:space="preserve">at </w:t>
      </w:r>
      <w:hyperlink r:id="rId16" w:history="1">
        <w:r w:rsidR="00F62686" w:rsidRPr="00E4567D">
          <w:rPr>
            <w:rStyle w:val="Hyperlink"/>
          </w:rPr>
          <w:t>http://codebox/ModernCop</w:t>
        </w:r>
      </w:hyperlink>
      <w:r w:rsidR="009B7672">
        <w:t xml:space="preserve"> to open the folder that contains the self-extracting executable. </w:t>
      </w:r>
    </w:p>
    <w:p w14:paraId="4F1A8A1A" w14:textId="0C5106D2" w:rsidR="00D716E0" w:rsidRDefault="00D716E0" w:rsidP="00D716E0">
      <w:pPr>
        <w:pStyle w:val="Heading2"/>
      </w:pPr>
      <w:bookmarkStart w:id="19" w:name="_Toc386786172"/>
      <w:r>
        <w:t>Uninstall</w:t>
      </w:r>
      <w:bookmarkEnd w:id="17"/>
      <w:bookmarkEnd w:id="19"/>
    </w:p>
    <w:p w14:paraId="4830E747" w14:textId="2280DC05" w:rsidR="00F62686" w:rsidRDefault="00F62686" w:rsidP="00F62686">
      <w:pPr>
        <w:pStyle w:val="BodyText"/>
      </w:pPr>
      <w:r>
        <w:t>Delete the directory where ModernCop was installed.</w:t>
      </w:r>
      <w:r w:rsidR="00DF5F22">
        <w:t xml:space="preserve"> </w:t>
      </w:r>
    </w:p>
    <w:p w14:paraId="172574D9" w14:textId="18511B43" w:rsidR="00F62686" w:rsidRDefault="00F62686" w:rsidP="00F62686">
      <w:pPr>
        <w:pStyle w:val="Heading2"/>
      </w:pPr>
      <w:bookmarkStart w:id="20" w:name="_Ref367710462"/>
      <w:bookmarkStart w:id="21" w:name="_Toc386786173"/>
      <w:r>
        <w:t>Installing ModernCop</w:t>
      </w:r>
      <w:bookmarkEnd w:id="20"/>
      <w:bookmarkEnd w:id="21"/>
    </w:p>
    <w:p w14:paraId="17039C00" w14:textId="0414425A" w:rsidR="009B7672" w:rsidRPr="006C75AB" w:rsidRDefault="009B7672" w:rsidP="009B7672">
      <w:pPr>
        <w:pStyle w:val="BodyText"/>
        <w:rPr>
          <w:i/>
          <w:color w:val="1F497D"/>
        </w:rPr>
      </w:pPr>
      <w:r>
        <w:t xml:space="preserve">Click the </w:t>
      </w:r>
      <w:r w:rsidRPr="009B7672">
        <w:rPr>
          <w:b/>
        </w:rPr>
        <w:t>Download</w:t>
      </w:r>
      <w:r>
        <w:t xml:space="preserve"> button at </w:t>
      </w:r>
      <w:hyperlink r:id="rId17" w:history="1">
        <w:r w:rsidRPr="00E4567D">
          <w:rPr>
            <w:rStyle w:val="Hyperlink"/>
          </w:rPr>
          <w:t>http://codebox/ModernCop</w:t>
        </w:r>
      </w:hyperlink>
      <w:r>
        <w:t xml:space="preserve"> to open the folder that contains the self-extracting executable. </w:t>
      </w:r>
    </w:p>
    <w:p w14:paraId="527F0ABB" w14:textId="7D000A7D" w:rsidR="007A7C1A" w:rsidRDefault="009B7672" w:rsidP="00F62686">
      <w:pPr>
        <w:pStyle w:val="BodyText"/>
      </w:pPr>
      <w:r>
        <w:t xml:space="preserve">Double-click </w:t>
      </w:r>
      <w:r w:rsidR="00F62686">
        <w:t xml:space="preserve">the </w:t>
      </w:r>
      <w:r w:rsidR="00F62686" w:rsidRPr="00F65D7C">
        <w:rPr>
          <w:b/>
        </w:rPr>
        <w:t>ModernCop</w:t>
      </w:r>
      <w:r w:rsidR="00F62686">
        <w:rPr>
          <w:b/>
        </w:rPr>
        <w:t>.</w:t>
      </w:r>
      <w:r w:rsidR="000E175B">
        <w:rPr>
          <w:b/>
        </w:rPr>
        <w:t>exe</w:t>
      </w:r>
      <w:r w:rsidR="00F62686">
        <w:t xml:space="preserve"> </w:t>
      </w:r>
      <w:r>
        <w:t xml:space="preserve">file. When the </w:t>
      </w:r>
      <w:r w:rsidRPr="009B7672">
        <w:rPr>
          <w:b/>
        </w:rPr>
        <w:t>7-zip Self Extracting Archive</w:t>
      </w:r>
      <w:r>
        <w:t xml:space="preserve"> dialog opens, select a directory </w:t>
      </w:r>
      <w:r w:rsidR="007A7C1A">
        <w:t xml:space="preserve">to install to </w:t>
      </w:r>
      <w:r>
        <w:t xml:space="preserve">and click </w:t>
      </w:r>
      <w:r w:rsidRPr="009B7672">
        <w:rPr>
          <w:b/>
        </w:rPr>
        <w:t>Extract</w:t>
      </w:r>
      <w:r>
        <w:t xml:space="preserve">. </w:t>
      </w:r>
      <w:r w:rsidR="00F62686">
        <w:t xml:space="preserve"> </w:t>
      </w:r>
      <w:r w:rsidR="00952266">
        <w:t xml:space="preserve">We recommend installing to </w:t>
      </w:r>
      <w:r w:rsidR="00F62686">
        <w:t xml:space="preserve">a standalone directory </w:t>
      </w:r>
      <w:r w:rsidR="00952266">
        <w:t xml:space="preserve">to </w:t>
      </w:r>
      <w:r w:rsidR="00F62686">
        <w:t>simplify the management of ModernCop binaries</w:t>
      </w:r>
      <w:r w:rsidR="00A27266">
        <w:t>.</w:t>
      </w:r>
    </w:p>
    <w:p w14:paraId="1226BA40" w14:textId="06BE2CF1" w:rsidR="00F62686" w:rsidRDefault="00F62686" w:rsidP="00F62686">
      <w:pPr>
        <w:pStyle w:val="Heading3"/>
      </w:pPr>
      <w:r>
        <w:t>Other Installation Information</w:t>
      </w:r>
    </w:p>
    <w:p w14:paraId="72C3E7D0" w14:textId="5C96E505" w:rsidR="00F62686" w:rsidRPr="00FB6BA8" w:rsidRDefault="00081374" w:rsidP="00F62686">
      <w:r>
        <w:t>P</w:t>
      </w:r>
      <w:r w:rsidR="00F62686">
        <w:t>revious versions of ModernCop</w:t>
      </w:r>
      <w:r w:rsidR="00915AD2">
        <w:t xml:space="preserve"> can be found</w:t>
      </w:r>
      <w:r w:rsidR="00F62686">
        <w:t xml:space="preserve"> </w:t>
      </w:r>
      <w:r w:rsidR="00915AD2">
        <w:t>on</w:t>
      </w:r>
      <w:r w:rsidR="00F62686">
        <w:t xml:space="preserve"> </w:t>
      </w:r>
      <w:hyperlink r:id="rId18" w:history="1">
        <w:r w:rsidR="00915AD2" w:rsidRPr="003D5965">
          <w:rPr>
            <w:rStyle w:val="Hyperlink"/>
          </w:rPr>
          <w:t>http://codebox/ModernCop</w:t>
        </w:r>
      </w:hyperlink>
      <w:hyperlink r:id="rId19" w:history="1"/>
      <w:r w:rsidR="00F62686">
        <w:t xml:space="preserve">. </w:t>
      </w:r>
    </w:p>
    <w:p w14:paraId="60A10A1A" w14:textId="059F52D4" w:rsidR="00F62686" w:rsidRDefault="00F62686" w:rsidP="00F62686">
      <w:pPr>
        <w:pStyle w:val="Heading3"/>
      </w:pPr>
      <w:bookmarkStart w:id="22" w:name="_Toc341092390"/>
      <w:bookmarkStart w:id="23" w:name="_Ref367712415"/>
      <w:r>
        <w:t>Integrating ModernCop with Visual Studio</w:t>
      </w:r>
      <w:bookmarkEnd w:id="22"/>
      <w:r w:rsidR="00916F2F">
        <w:t xml:space="preserve"> </w:t>
      </w:r>
      <w:bookmarkEnd w:id="23"/>
    </w:p>
    <w:p w14:paraId="1D0D64E2" w14:textId="590D11F1" w:rsidR="00F62686" w:rsidRDefault="00F62686" w:rsidP="00F62686">
      <w:r>
        <w:t xml:space="preserve">ModernCop is designed to work well when integrated </w:t>
      </w:r>
      <w:r w:rsidR="00934656">
        <w:t xml:space="preserve">with </w:t>
      </w:r>
      <w:r>
        <w:t>Visual Studio</w:t>
      </w:r>
      <w:r w:rsidR="00916F2F">
        <w:t xml:space="preserve"> </w:t>
      </w:r>
      <w:r>
        <w:t xml:space="preserve">as an external tool. To create an entry for ModernCop </w:t>
      </w:r>
      <w:r w:rsidR="00934656">
        <w:t xml:space="preserve">in </w:t>
      </w:r>
      <w:r>
        <w:t xml:space="preserve">the </w:t>
      </w:r>
      <w:r w:rsidR="00430434" w:rsidRPr="00430434">
        <w:rPr>
          <w:b/>
        </w:rPr>
        <w:t>Tools</w:t>
      </w:r>
      <w:r w:rsidR="00430434">
        <w:t xml:space="preserve"> menu of </w:t>
      </w:r>
      <w:r>
        <w:t>Visual Studio</w:t>
      </w:r>
      <w:r w:rsidR="00430434">
        <w:t xml:space="preserve">, </w:t>
      </w:r>
      <w:r>
        <w:t>take the following steps</w:t>
      </w:r>
      <w:r w:rsidR="007F6819">
        <w:t xml:space="preserve"> </w:t>
      </w:r>
      <w:r w:rsidR="007F6819">
        <w:lastRenderedPageBreak/>
        <w:t>(Note: You must have a full version of Visual Studio installed, Team Explorer versions of the Visual Studio will not be able to run external tools)</w:t>
      </w:r>
      <w:r>
        <w:t>:</w:t>
      </w:r>
    </w:p>
    <w:p w14:paraId="148C6EBF" w14:textId="12D48C6A" w:rsidR="00934656" w:rsidRDefault="00934656" w:rsidP="00F62686">
      <w:pPr>
        <w:pStyle w:val="ListParagraph"/>
        <w:numPr>
          <w:ilvl w:val="0"/>
          <w:numId w:val="27"/>
        </w:numPr>
        <w:spacing w:before="120"/>
      </w:pPr>
      <w:r>
        <w:t>Install ModernCop as described in “</w:t>
      </w:r>
      <w:r>
        <w:fldChar w:fldCharType="begin"/>
      </w:r>
      <w:r>
        <w:instrText xml:space="preserve"> REF _Ref367710462 \h </w:instrText>
      </w:r>
      <w:r>
        <w:fldChar w:fldCharType="separate"/>
      </w:r>
      <w:r>
        <w:t>Installing ModernCop</w:t>
      </w:r>
      <w:r>
        <w:fldChar w:fldCharType="end"/>
      </w:r>
      <w:r>
        <w:t>”.</w:t>
      </w:r>
    </w:p>
    <w:p w14:paraId="35D3AEF1" w14:textId="65762031" w:rsidR="00F62686" w:rsidRDefault="00F62686" w:rsidP="00F62686">
      <w:pPr>
        <w:pStyle w:val="ListParagraph"/>
        <w:numPr>
          <w:ilvl w:val="0"/>
          <w:numId w:val="27"/>
        </w:numPr>
        <w:spacing w:before="120"/>
      </w:pPr>
      <w:r>
        <w:t xml:space="preserve">Launch Visual Studio. </w:t>
      </w:r>
      <w:r w:rsidR="00934656">
        <w:t xml:space="preserve">From the </w:t>
      </w:r>
      <w:r w:rsidR="00934656" w:rsidRPr="00934656">
        <w:rPr>
          <w:b/>
        </w:rPr>
        <w:t>Tools</w:t>
      </w:r>
      <w:r w:rsidR="00934656">
        <w:t xml:space="preserve"> menu, select </w:t>
      </w:r>
      <w:r w:rsidRPr="007440B0">
        <w:rPr>
          <w:b/>
        </w:rPr>
        <w:t>External Tools</w:t>
      </w:r>
      <w:r w:rsidR="00934656">
        <w:t>.</w:t>
      </w:r>
      <w:r>
        <w:t xml:space="preserve"> </w:t>
      </w:r>
    </w:p>
    <w:p w14:paraId="14EB33C3" w14:textId="77777777" w:rsidR="00F62686" w:rsidRDefault="00F62686" w:rsidP="00F62686">
      <w:pPr>
        <w:pStyle w:val="ListParagraph"/>
        <w:numPr>
          <w:ilvl w:val="0"/>
          <w:numId w:val="27"/>
        </w:numPr>
        <w:spacing w:before="120"/>
      </w:pPr>
      <w:r>
        <w:t xml:space="preserve">Click the </w:t>
      </w:r>
      <w:r w:rsidRPr="0065770C">
        <w:rPr>
          <w:b/>
        </w:rPr>
        <w:t>Add</w:t>
      </w:r>
      <w:r>
        <w:t xml:space="preserve"> button. </w:t>
      </w:r>
    </w:p>
    <w:p w14:paraId="1E2D7C02" w14:textId="7A4B3E98" w:rsidR="00F62686" w:rsidRDefault="00BD7B47" w:rsidP="00F62686">
      <w:pPr>
        <w:pStyle w:val="ListParagraph"/>
        <w:numPr>
          <w:ilvl w:val="0"/>
          <w:numId w:val="27"/>
        </w:numPr>
        <w:spacing w:before="120"/>
      </w:pPr>
      <w:r>
        <w:t xml:space="preserve">Enter </w:t>
      </w:r>
      <w:r w:rsidR="00F62686">
        <w:t xml:space="preserve">a </w:t>
      </w:r>
      <w:r w:rsidR="00F62686" w:rsidRPr="00F412B0">
        <w:rPr>
          <w:b/>
        </w:rPr>
        <w:t>Title</w:t>
      </w:r>
      <w:r w:rsidR="00F62686">
        <w:t xml:space="preserve"> for the entry. The text you provide will appear in Visual Studio</w:t>
      </w:r>
      <w:r w:rsidR="00C11D47">
        <w:t xml:space="preserve">’s </w:t>
      </w:r>
      <w:r w:rsidR="00F62686" w:rsidRPr="00C11D47">
        <w:rPr>
          <w:b/>
        </w:rPr>
        <w:t>Tools</w:t>
      </w:r>
      <w:r w:rsidR="00F62686">
        <w:t xml:space="preserve"> menu. </w:t>
      </w:r>
    </w:p>
    <w:p w14:paraId="51FB2D18" w14:textId="77777777" w:rsidR="00F62686" w:rsidRDefault="00F62686" w:rsidP="00F62686">
      <w:pPr>
        <w:pStyle w:val="ListParagraph"/>
        <w:numPr>
          <w:ilvl w:val="0"/>
          <w:numId w:val="27"/>
        </w:numPr>
        <w:spacing w:before="120"/>
      </w:pPr>
      <w:r>
        <w:t xml:space="preserve">Enter the path to ModernCop in the </w:t>
      </w:r>
      <w:r w:rsidRPr="00F412B0">
        <w:rPr>
          <w:b/>
        </w:rPr>
        <w:t>Command</w:t>
      </w:r>
      <w:r>
        <w:t xml:space="preserve"> field. The ModernCop executable name is </w:t>
      </w:r>
      <w:r w:rsidRPr="0065770C">
        <w:rPr>
          <w:b/>
        </w:rPr>
        <w:t>mod50.exe.</w:t>
      </w:r>
      <w:r>
        <w:t xml:space="preserve"> </w:t>
      </w:r>
    </w:p>
    <w:p w14:paraId="2BFDDFCA" w14:textId="1A68FB05" w:rsidR="00F62686" w:rsidRDefault="00F62686" w:rsidP="001A6EC2">
      <w:pPr>
        <w:pStyle w:val="ListParagraph"/>
        <w:numPr>
          <w:ilvl w:val="0"/>
          <w:numId w:val="27"/>
        </w:numPr>
        <w:spacing w:before="120"/>
      </w:pPr>
      <w:r>
        <w:t xml:space="preserve">Specify </w:t>
      </w:r>
      <w:r w:rsidRPr="00BD7B47">
        <w:rPr>
          <w:b/>
        </w:rPr>
        <w:t>/</w:t>
      </w:r>
      <w:r w:rsidRPr="0065770C">
        <w:rPr>
          <w:b/>
        </w:rPr>
        <w:t>file:$(ItemPath)</w:t>
      </w:r>
      <w:r>
        <w:t xml:space="preserve"> in the </w:t>
      </w:r>
      <w:r w:rsidRPr="00F412B0">
        <w:rPr>
          <w:b/>
        </w:rPr>
        <w:t>Arguments</w:t>
      </w:r>
      <w:r>
        <w:t xml:space="preserve"> field. This will direct ModernCop to run against the currently active document</w:t>
      </w:r>
      <w:r w:rsidR="00BD7B47">
        <w:t xml:space="preserve"> only</w:t>
      </w:r>
      <w:r>
        <w:t xml:space="preserve">. </w:t>
      </w:r>
      <w:r>
        <w:br/>
      </w:r>
      <w:r w:rsidRPr="0065770C">
        <w:rPr>
          <w:b/>
        </w:rPr>
        <w:t>Note:</w:t>
      </w:r>
      <w:r>
        <w:t xml:space="preserve"> This approach will not invoke the ModernCop package checks.</w:t>
      </w:r>
      <w:r w:rsidR="001A6EC2">
        <w:t xml:space="preserve"> In order to run the ModernCop package-level analysis, specify </w:t>
      </w:r>
      <w:r w:rsidR="001A6EC2" w:rsidRPr="00FF6BEE">
        <w:rPr>
          <w:b/>
        </w:rPr>
        <w:t>/appx:$(ProjectDir</w:t>
      </w:r>
      <w:r w:rsidR="001A6EC2" w:rsidRPr="006C75AB">
        <w:rPr>
          <w:b/>
        </w:rPr>
        <w:t>)</w:t>
      </w:r>
      <w:r w:rsidR="001A6EC2">
        <w:rPr>
          <w:b/>
        </w:rPr>
        <w:t xml:space="preserve"> </w:t>
      </w:r>
      <w:r w:rsidR="001A6EC2">
        <w:t xml:space="preserve">in the </w:t>
      </w:r>
      <w:r w:rsidR="001A6EC2" w:rsidRPr="00893501">
        <w:rPr>
          <w:b/>
        </w:rPr>
        <w:t>Arguments</w:t>
      </w:r>
      <w:r w:rsidR="001A6EC2">
        <w:t xml:space="preserve"> field.</w:t>
      </w:r>
      <w:r>
        <w:br/>
      </w:r>
      <w:r w:rsidRPr="001A6EC2">
        <w:rPr>
          <w:b/>
        </w:rPr>
        <w:t>Note</w:t>
      </w:r>
      <w:r>
        <w:t xml:space="preserve">: To restrict ModernCop analysis to rules that are relevant to security and the SDL, </w:t>
      </w:r>
      <w:r w:rsidR="00BD7B47">
        <w:t xml:space="preserve">specify </w:t>
      </w:r>
      <w:r w:rsidRPr="00934656">
        <w:rPr>
          <w:b/>
        </w:rPr>
        <w:t>/groups:sdl</w:t>
      </w:r>
      <w:r>
        <w:t xml:space="preserve"> as an additional argument to the tool.</w:t>
      </w:r>
    </w:p>
    <w:p w14:paraId="3856A1A2" w14:textId="70F406FA" w:rsidR="00F62686" w:rsidRDefault="00F62686" w:rsidP="00F62686">
      <w:pPr>
        <w:pStyle w:val="ListParagraph"/>
        <w:numPr>
          <w:ilvl w:val="0"/>
          <w:numId w:val="27"/>
        </w:numPr>
        <w:spacing w:before="120"/>
      </w:pPr>
      <w:r>
        <w:t xml:space="preserve">Specify the directory that holds </w:t>
      </w:r>
      <w:r w:rsidRPr="00B75E3F">
        <w:rPr>
          <w:b/>
        </w:rPr>
        <w:t>mod50.exe</w:t>
      </w:r>
      <w:r>
        <w:t xml:space="preserve"> </w:t>
      </w:r>
      <w:r w:rsidR="00BD7B47">
        <w:t xml:space="preserve">in </w:t>
      </w:r>
      <w:r>
        <w:t xml:space="preserve">the </w:t>
      </w:r>
      <w:r>
        <w:rPr>
          <w:b/>
        </w:rPr>
        <w:t>Initial directory</w:t>
      </w:r>
      <w:r w:rsidR="00BD7B47">
        <w:t xml:space="preserve"> field. </w:t>
      </w:r>
      <w:r>
        <w:t xml:space="preserve"> </w:t>
      </w:r>
    </w:p>
    <w:p w14:paraId="6E838423" w14:textId="5CBC8D1E" w:rsidR="00F62686" w:rsidRDefault="00F62686" w:rsidP="00F62686">
      <w:pPr>
        <w:pStyle w:val="ListParagraph"/>
        <w:numPr>
          <w:ilvl w:val="0"/>
          <w:numId w:val="27"/>
        </w:numPr>
        <w:spacing w:before="120" w:after="0"/>
      </w:pPr>
      <w:r>
        <w:t xml:space="preserve">Be sure to </w:t>
      </w:r>
      <w:r w:rsidR="00265E52">
        <w:t xml:space="preserve">select </w:t>
      </w:r>
      <w:r>
        <w:t xml:space="preserve">the </w:t>
      </w:r>
      <w:r w:rsidRPr="00B75E3F">
        <w:rPr>
          <w:b/>
        </w:rPr>
        <w:t>Use Output window</w:t>
      </w:r>
      <w:r>
        <w:t xml:space="preserve"> check</w:t>
      </w:r>
      <w:r w:rsidR="00265E52">
        <w:t xml:space="preserve"> </w:t>
      </w:r>
      <w:r>
        <w:t xml:space="preserve">box. </w:t>
      </w:r>
    </w:p>
    <w:p w14:paraId="2825D8E1" w14:textId="4EFE02FC" w:rsidR="00265E52" w:rsidRDefault="00265E52" w:rsidP="00F62686">
      <w:pPr>
        <w:pStyle w:val="ListParagraph"/>
        <w:numPr>
          <w:ilvl w:val="0"/>
          <w:numId w:val="27"/>
        </w:numPr>
        <w:spacing w:before="120" w:after="0"/>
      </w:pPr>
      <w:r>
        <w:t xml:space="preserve">Click </w:t>
      </w:r>
      <w:r w:rsidRPr="00265E52">
        <w:rPr>
          <w:b/>
        </w:rPr>
        <w:t>OK</w:t>
      </w:r>
      <w:r>
        <w:t xml:space="preserve">. </w:t>
      </w:r>
    </w:p>
    <w:p w14:paraId="46712D13" w14:textId="77777777" w:rsidR="00F62686" w:rsidRDefault="00F62686" w:rsidP="00F62686">
      <w:r w:rsidRPr="006C75AB">
        <w:rPr>
          <w:noProof/>
        </w:rPr>
        <w:drawing>
          <wp:inline distT="0" distB="0" distL="0" distR="0" wp14:anchorId="3643116C" wp14:editId="460033E7">
            <wp:extent cx="3809524" cy="3742857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ernal Tools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FD34" w14:textId="77777777" w:rsidR="00F62686" w:rsidRDefault="00F62686" w:rsidP="00F62686">
      <w:pPr>
        <w:pStyle w:val="Caption"/>
      </w:pPr>
      <w:bookmarkStart w:id="24" w:name="_Ref367712033"/>
      <w:r w:rsidRPr="009563D8">
        <w:rPr>
          <w:szCs w:val="22"/>
        </w:rPr>
        <w:t xml:space="preserve">Figure </w:t>
      </w:r>
      <w:r w:rsidRPr="004E7020">
        <w:rPr>
          <w:szCs w:val="22"/>
        </w:rPr>
        <w:fldChar w:fldCharType="begin"/>
      </w:r>
      <w:r w:rsidRPr="001C4B57">
        <w:rPr>
          <w:szCs w:val="22"/>
        </w:rPr>
        <w:instrText xml:space="preserve"> SEQ Figure \* ARABIC </w:instrText>
      </w:r>
      <w:r w:rsidRPr="004E7020">
        <w:rPr>
          <w:szCs w:val="22"/>
        </w:rPr>
        <w:fldChar w:fldCharType="separate"/>
      </w:r>
      <w:r>
        <w:rPr>
          <w:noProof/>
          <w:szCs w:val="22"/>
        </w:rPr>
        <w:t>1</w:t>
      </w:r>
      <w:r w:rsidRPr="004E7020">
        <w:fldChar w:fldCharType="end"/>
      </w:r>
      <w:bookmarkEnd w:id="24"/>
      <w:r w:rsidRPr="001C4B57">
        <w:rPr>
          <w:szCs w:val="22"/>
        </w:rPr>
        <w:t xml:space="preserve"> </w:t>
      </w:r>
      <w:r w:rsidRPr="006C75AB">
        <w:t>Adding ModernCop as</w:t>
      </w:r>
      <w:r>
        <w:t xml:space="preserve"> an </w:t>
      </w:r>
      <w:r w:rsidRPr="009563D8">
        <w:rPr>
          <w:szCs w:val="22"/>
        </w:rPr>
        <w:t xml:space="preserve">External </w:t>
      </w:r>
      <w:r>
        <w:t>Tool to Visual Stu</w:t>
      </w:r>
      <w:r w:rsidRPr="006C75AB">
        <w:t>d</w:t>
      </w:r>
      <w:r>
        <w:t>i</w:t>
      </w:r>
      <w:r w:rsidRPr="006C75AB">
        <w:t>o</w:t>
      </w:r>
    </w:p>
    <w:p w14:paraId="73BF213A" w14:textId="77777777" w:rsidR="003D015F" w:rsidRDefault="003D015F" w:rsidP="003D015F">
      <w:pPr>
        <w:pStyle w:val="Heading1"/>
      </w:pPr>
      <w:bookmarkStart w:id="25" w:name="_Toc346271832"/>
      <w:bookmarkStart w:id="26" w:name="_Toc386786174"/>
      <w:r w:rsidRPr="00D420EB">
        <w:t>Walkthrough</w:t>
      </w:r>
      <w:bookmarkEnd w:id="18"/>
      <w:bookmarkEnd w:id="25"/>
      <w:bookmarkEnd w:id="26"/>
    </w:p>
    <w:p w14:paraId="0DAF6D26" w14:textId="77777777" w:rsidR="003E3D7E" w:rsidRDefault="003E3D7E" w:rsidP="003E3D7E">
      <w:pPr>
        <w:pStyle w:val="Heading2"/>
      </w:pPr>
      <w:bookmarkStart w:id="27" w:name="_Toc386786175"/>
      <w:r>
        <w:t>Running ModernCop from the Command Prompt</w:t>
      </w:r>
      <w:bookmarkEnd w:id="27"/>
    </w:p>
    <w:p w14:paraId="1DFB1057" w14:textId="77777777" w:rsidR="003E3D7E" w:rsidRPr="003E3D7E" w:rsidRDefault="003E3D7E" w:rsidP="003E3D7E">
      <w:pPr>
        <w:pStyle w:val="BodyText"/>
      </w:pPr>
      <w:r>
        <w:lastRenderedPageBreak/>
        <w:t xml:space="preserve">The primary function of ModernCop is to analyze JavaScript and HTML files. (CSS file support will soon be available.) This is accomplished via the </w:t>
      </w:r>
      <w:r w:rsidRPr="0062295A">
        <w:rPr>
          <w:b/>
        </w:rPr>
        <w:t>analyze</w:t>
      </w:r>
      <w:r>
        <w:t xml:space="preserve"> command. This command is the ModernCop default and is optional on the command-line. To analyze a file, pass one or more </w:t>
      </w:r>
      <w:r w:rsidRPr="004E7020">
        <w:rPr>
          <w:b/>
        </w:rPr>
        <w:t>/file</w:t>
      </w:r>
      <w:r>
        <w:t xml:space="preserve"> or </w:t>
      </w:r>
      <w:r w:rsidRPr="004E7020">
        <w:rPr>
          <w:b/>
        </w:rPr>
        <w:t>/dir</w:t>
      </w:r>
      <w:r>
        <w:t xml:space="preserve"> arguments that resolve to references to files with .js, .html, or .htm extensions. Both </w:t>
      </w:r>
      <w:r w:rsidRPr="004E7020">
        <w:rPr>
          <w:b/>
        </w:rPr>
        <w:t xml:space="preserve">/file </w:t>
      </w:r>
      <w:r>
        <w:t xml:space="preserve">and </w:t>
      </w:r>
      <w:r w:rsidRPr="004E7020">
        <w:rPr>
          <w:b/>
        </w:rPr>
        <w:t>/dir</w:t>
      </w:r>
      <w:r>
        <w:t xml:space="preserve"> arguments accept wildcards and environment variables. The </w:t>
      </w:r>
      <w:r w:rsidRPr="00106AC6">
        <w:rPr>
          <w:b/>
        </w:rPr>
        <w:t>/dir</w:t>
      </w:r>
      <w:r>
        <w:t xml:space="preserve"> argument will recursively search child directories. Additionally, use the </w:t>
      </w:r>
      <w:r w:rsidRPr="003E3D7E">
        <w:rPr>
          <w:b/>
        </w:rPr>
        <w:t>/groups</w:t>
      </w:r>
      <w:r>
        <w:rPr>
          <w:b/>
        </w:rPr>
        <w:t xml:space="preserve"> </w:t>
      </w:r>
      <w:r>
        <w:t xml:space="preserve">switch with “SDL” as the argument to enable the SDL required checks. </w:t>
      </w:r>
    </w:p>
    <w:p w14:paraId="43AEA2A9" w14:textId="77777777" w:rsidR="003E3D7E" w:rsidRPr="00106AC6" w:rsidRDefault="003E3D7E" w:rsidP="003E3D7E">
      <w:pPr>
        <w:pStyle w:val="BodyText"/>
        <w:rPr>
          <w:b/>
        </w:rPr>
      </w:pPr>
      <w:r>
        <w:t xml:space="preserve">The following are examples of valid commands. Note again that the presence of </w:t>
      </w:r>
      <w:r w:rsidRPr="00106AC6">
        <w:rPr>
          <w:b/>
        </w:rPr>
        <w:t>analyze</w:t>
      </w:r>
      <w:r>
        <w:t xml:space="preserve"> is optional and it has been dropped in the final three examples.</w:t>
      </w:r>
    </w:p>
    <w:p w14:paraId="1DA30B0F" w14:textId="77777777" w:rsidR="003E3D7E" w:rsidRDefault="003E3D7E" w:rsidP="003E3D7E">
      <w:pPr>
        <w:pStyle w:val="BodyText"/>
      </w:pPr>
      <w:r w:rsidRPr="00926015">
        <w:rPr>
          <w:b/>
        </w:rPr>
        <w:t>Note:</w:t>
      </w:r>
      <w:r>
        <w:t xml:space="preserve"> The colon separator is optional for most multi-part command-line arguments in ModernCop.</w:t>
      </w:r>
    </w:p>
    <w:p w14:paraId="12EBF3E0" w14:textId="77777777" w:rsidR="003E3D7E" w:rsidRPr="00106AC6" w:rsidRDefault="003E3D7E" w:rsidP="003E3D7E">
      <w:pPr>
        <w:pStyle w:val="CommandLine"/>
      </w:pPr>
      <w:r w:rsidRPr="00106AC6">
        <w:t>mod50.exe analyze</w:t>
      </w:r>
      <w:r>
        <w:t xml:space="preserve"> /groups:SDL</w:t>
      </w:r>
      <w:r w:rsidRPr="00106AC6">
        <w:t xml:space="preserve"> /file:MySite.js /file MySite.html</w:t>
      </w:r>
      <w:r w:rsidRPr="00106AC6">
        <w:br/>
        <w:t xml:space="preserve">mod50.exe analyze </w:t>
      </w:r>
      <w:r>
        <w:t>/groups:SDL</w:t>
      </w:r>
      <w:r w:rsidRPr="00106AC6">
        <w:t xml:space="preserve"> /file c:\sites\*.js </w:t>
      </w:r>
      <w:r w:rsidRPr="00106AC6">
        <w:br/>
        <w:t xml:space="preserve">mod50.exe </w:t>
      </w:r>
      <w:r>
        <w:t>/groups:SDL</w:t>
      </w:r>
      <w:r w:rsidRPr="00106AC6">
        <w:t xml:space="preserve"> /dir %MYSITES%\*.js /file:..\..\MySite.html </w:t>
      </w:r>
      <w:r w:rsidRPr="00106AC6">
        <w:br/>
        <w:t xml:space="preserve">mod50.exe </w:t>
      </w:r>
      <w:r>
        <w:t>/groups:SDL</w:t>
      </w:r>
      <w:r w:rsidRPr="00106AC6">
        <w:t xml:space="preserve"> /dir:c:\sites\*.html /dir:c:\sites\*.js</w:t>
      </w:r>
      <w:r w:rsidRPr="00106AC6">
        <w:br/>
        <w:t xml:space="preserve">mod50.exe </w:t>
      </w:r>
      <w:r>
        <w:t>/groups:SDL</w:t>
      </w:r>
      <w:r w:rsidRPr="00106AC6">
        <w:t xml:space="preserve"> /appx </w:t>
      </w:r>
      <w:r>
        <w:t>MyAppX.appx</w:t>
      </w:r>
    </w:p>
    <w:p w14:paraId="00F79F69" w14:textId="77777777" w:rsidR="003E3D7E" w:rsidRDefault="003E3D7E" w:rsidP="003E3D7E">
      <w:pPr>
        <w:pStyle w:val="BodyText"/>
        <w:rPr>
          <w:rFonts w:eastAsiaTheme="minorHAnsi"/>
          <w:bCs/>
        </w:rPr>
      </w:pPr>
      <w:r>
        <w:t xml:space="preserve">Entering the </w:t>
      </w:r>
      <w:r w:rsidRPr="00AE5907">
        <w:rPr>
          <w:b/>
        </w:rPr>
        <w:t>/dir</w:t>
      </w:r>
      <w:r>
        <w:t xml:space="preserve"> command from the command prompt automatically specifies directory recursion; the </w:t>
      </w:r>
      <w:r w:rsidRPr="00AE5907">
        <w:rPr>
          <w:b/>
        </w:rPr>
        <w:t>/file</w:t>
      </w:r>
      <w:r>
        <w:t xml:space="preserve"> command does not automatically specify recursion. For example, the command</w:t>
      </w:r>
      <w:r>
        <w:rPr>
          <w:rFonts w:eastAsiaTheme="minorHAnsi"/>
        </w:rPr>
        <w:t xml:space="preserve"> </w:t>
      </w:r>
      <w:r w:rsidRPr="00641EA8">
        <w:rPr>
          <w:rFonts w:eastAsiaTheme="minorHAnsi"/>
          <w:b/>
        </w:rPr>
        <w:t>dir:c:\mydir\*.js</w:t>
      </w:r>
      <w:r>
        <w:rPr>
          <w:rFonts w:eastAsiaTheme="minorHAnsi"/>
          <w:bCs/>
        </w:rPr>
        <w:t xml:space="preserve"> will analyze all JavaScript files in </w:t>
      </w:r>
      <w:r w:rsidRPr="00641EA8">
        <w:rPr>
          <w:rFonts w:eastAsiaTheme="minorHAnsi"/>
          <w:b/>
          <w:bCs/>
        </w:rPr>
        <w:t>\mydir</w:t>
      </w:r>
      <w:r>
        <w:rPr>
          <w:rFonts w:eastAsiaTheme="minorHAnsi"/>
          <w:bCs/>
        </w:rPr>
        <w:t xml:space="preserve"> and the child directories of </w:t>
      </w:r>
      <w:r w:rsidRPr="00641EA8">
        <w:rPr>
          <w:rFonts w:eastAsiaTheme="minorHAnsi"/>
          <w:b/>
          <w:bCs/>
        </w:rPr>
        <w:t>\mydir</w:t>
      </w:r>
      <w:r>
        <w:rPr>
          <w:rFonts w:eastAsiaTheme="minorHAnsi"/>
          <w:bCs/>
        </w:rPr>
        <w:t xml:space="preserve">. The command </w:t>
      </w:r>
      <w:r w:rsidRPr="00641EA8">
        <w:rPr>
          <w:rFonts w:eastAsiaTheme="minorHAnsi"/>
          <w:b/>
          <w:bCs/>
        </w:rPr>
        <w:t>/file:c\mydir\*.js</w:t>
      </w:r>
      <w:r>
        <w:rPr>
          <w:rFonts w:eastAsiaTheme="minorHAnsi"/>
          <w:bCs/>
        </w:rPr>
        <w:t xml:space="preserve"> will analyze only the JavaScript files that exist in </w:t>
      </w:r>
      <w:r w:rsidRPr="00641EA8">
        <w:rPr>
          <w:rFonts w:eastAsiaTheme="minorHAnsi"/>
          <w:b/>
          <w:bCs/>
        </w:rPr>
        <w:t>\mydir</w:t>
      </w:r>
      <w:r>
        <w:rPr>
          <w:rFonts w:eastAsiaTheme="minorHAnsi"/>
          <w:bCs/>
        </w:rPr>
        <w:t>.</w:t>
      </w:r>
    </w:p>
    <w:p w14:paraId="066AA80F" w14:textId="59CD9D57" w:rsidR="00F62686" w:rsidRDefault="00F62686" w:rsidP="00F62686">
      <w:pPr>
        <w:pStyle w:val="Heading2"/>
      </w:pPr>
      <w:bookmarkStart w:id="28" w:name="_Running_ModernCop_from"/>
      <w:bookmarkStart w:id="29" w:name="_Toc386786176"/>
      <w:bookmarkEnd w:id="28"/>
      <w:r>
        <w:t>Running ModernCop from Visual Studio</w:t>
      </w:r>
      <w:bookmarkEnd w:id="29"/>
    </w:p>
    <w:p w14:paraId="44BDEFD6" w14:textId="3D9662D4" w:rsidR="00F62686" w:rsidRDefault="00F62686" w:rsidP="00F62686">
      <w:pPr>
        <w:pStyle w:val="BodyText"/>
      </w:pPr>
      <w:r>
        <w:t xml:space="preserve">In this walkthrough we will </w:t>
      </w:r>
      <w:r w:rsidR="00BD7B47">
        <w:t>describe the basics of</w:t>
      </w:r>
      <w:r>
        <w:t xml:space="preserve"> performing ModernCop analysis using </w:t>
      </w:r>
      <w:r w:rsidR="00BD7B47">
        <w:t xml:space="preserve">both </w:t>
      </w:r>
      <w:r>
        <w:t>Visual Studio</w:t>
      </w:r>
      <w:r w:rsidR="00265E52">
        <w:t xml:space="preserve"> </w:t>
      </w:r>
      <w:r>
        <w:t xml:space="preserve">and the command prompt. For complete information on running ModernCop in any of the </w:t>
      </w:r>
      <w:r w:rsidR="00265E52">
        <w:t xml:space="preserve">two </w:t>
      </w:r>
      <w:r>
        <w:t xml:space="preserve">supported modes, see the </w:t>
      </w:r>
      <w:r w:rsidR="00915AD2" w:rsidRPr="00915AD2">
        <w:rPr>
          <w:b/>
        </w:rPr>
        <w:t>ModernCop User Guide</w:t>
      </w:r>
      <w:r w:rsidR="002123E1">
        <w:rPr>
          <w:b/>
        </w:rPr>
        <w:t xml:space="preserve"> for SD</w:t>
      </w:r>
      <w:r w:rsidR="00081374">
        <w:rPr>
          <w:b/>
        </w:rPr>
        <w:t>L</w:t>
      </w:r>
      <w:r w:rsidR="002123E1">
        <w:rPr>
          <w:b/>
        </w:rPr>
        <w:t xml:space="preserve"> 6.1</w:t>
      </w:r>
      <w:r w:rsidR="00BD7B47">
        <w:rPr>
          <w:b/>
        </w:rPr>
        <w:t>,</w:t>
      </w:r>
      <w:r w:rsidR="00915AD2">
        <w:rPr>
          <w:b/>
        </w:rPr>
        <w:t xml:space="preserve"> </w:t>
      </w:r>
      <w:r w:rsidR="00915AD2" w:rsidRPr="00915AD2">
        <w:t xml:space="preserve">available at </w:t>
      </w:r>
      <w:hyperlink r:id="rId21" w:history="1">
        <w:r w:rsidR="00915AD2" w:rsidRPr="003D5965">
          <w:rPr>
            <w:rStyle w:val="Hyperlink"/>
          </w:rPr>
          <w:t>http://codebox/ModernCop</w:t>
        </w:r>
      </w:hyperlink>
      <w:r>
        <w:t>.</w:t>
      </w:r>
    </w:p>
    <w:p w14:paraId="45A6BAE9" w14:textId="4D5A302A" w:rsidR="00F62686" w:rsidRPr="00C226A7" w:rsidRDefault="00F62686" w:rsidP="00F62686">
      <w:pPr>
        <w:pStyle w:val="BodyText"/>
      </w:pPr>
      <w:r>
        <w:t>If you have integrated ModernCop into Visual Studio, you can now run ModernCop seamlessly from Visual Studio.</w:t>
      </w:r>
      <w:r w:rsidR="00A42C51">
        <w:t xml:space="preserve"> (Note</w:t>
      </w:r>
      <w:r w:rsidR="007F6819">
        <w:t>: You must have a full version of Visual Studio installed, Team Explorer versions of the Visual Studio will not be able to run external tools).</w:t>
      </w:r>
    </w:p>
    <w:p w14:paraId="285D5224" w14:textId="77BAB5A4" w:rsidR="00F62686" w:rsidRPr="00C226A7" w:rsidRDefault="00F62686" w:rsidP="00C17D57">
      <w:pPr>
        <w:pStyle w:val="NumberList"/>
      </w:pPr>
      <w:r>
        <w:t xml:space="preserve">Open the JavaScript </w:t>
      </w:r>
      <w:r w:rsidR="00BD7B47">
        <w:t xml:space="preserve">or HTML </w:t>
      </w:r>
      <w:r>
        <w:t>file to be analyzed</w:t>
      </w:r>
      <w:r w:rsidRPr="00C226A7">
        <w:t xml:space="preserve"> in the Visual Studio editor. </w:t>
      </w:r>
    </w:p>
    <w:p w14:paraId="1F24EC39" w14:textId="17F68A3C" w:rsidR="00F62686" w:rsidRPr="00C226A7" w:rsidRDefault="00974D74" w:rsidP="00C17D57">
      <w:pPr>
        <w:pStyle w:val="NumberList"/>
      </w:pPr>
      <w:r>
        <w:t>From the Main menu, s</w:t>
      </w:r>
      <w:r w:rsidR="00861707">
        <w:t xml:space="preserve">elect </w:t>
      </w:r>
      <w:r w:rsidR="00F62686" w:rsidRPr="00945DAC">
        <w:rPr>
          <w:b/>
        </w:rPr>
        <w:t>Tools</w:t>
      </w:r>
      <w:r w:rsidR="00F62686" w:rsidRPr="00C226A7">
        <w:t xml:space="preserve"> </w:t>
      </w:r>
      <w:r w:rsidR="00861707">
        <w:t xml:space="preserve">and </w:t>
      </w:r>
      <w:r>
        <w:t xml:space="preserve">then </w:t>
      </w:r>
      <w:r w:rsidR="00F62686" w:rsidRPr="00C226A7">
        <w:t>select the menu e</w:t>
      </w:r>
      <w:r w:rsidR="00F62686">
        <w:t xml:space="preserve">ntry that </w:t>
      </w:r>
      <w:r w:rsidR="00861707">
        <w:t xml:space="preserve">you entered </w:t>
      </w:r>
      <w:r>
        <w:t>in “</w:t>
      </w:r>
      <w:r>
        <w:fldChar w:fldCharType="begin"/>
      </w:r>
      <w:r>
        <w:instrText xml:space="preserve"> REF _Ref367712415 \h </w:instrText>
      </w:r>
      <w:r>
        <w:fldChar w:fldCharType="separate"/>
      </w:r>
      <w:r>
        <w:t>Integrating ModernCop with Visual Studio</w:t>
      </w:r>
      <w:r>
        <w:fldChar w:fldCharType="end"/>
      </w:r>
      <w:r>
        <w:t>”.</w:t>
      </w:r>
      <w:r w:rsidR="00861707">
        <w:t xml:space="preserve"> </w:t>
      </w:r>
      <w:r w:rsidR="00F62686">
        <w:t xml:space="preserve"> </w:t>
      </w:r>
    </w:p>
    <w:p w14:paraId="66870293" w14:textId="77777777" w:rsidR="00F62686" w:rsidRPr="00C226A7" w:rsidRDefault="00F62686" w:rsidP="00C17D57">
      <w:pPr>
        <w:pStyle w:val="NumberList"/>
      </w:pPr>
      <w:r>
        <w:t xml:space="preserve">The output window will be activated </w:t>
      </w:r>
      <w:r w:rsidRPr="00C226A7">
        <w:t>and ModernCop results will appear there.</w:t>
      </w:r>
    </w:p>
    <w:p w14:paraId="647AA042" w14:textId="28A91D5C" w:rsidR="00F62686" w:rsidRPr="00C226A7" w:rsidRDefault="00F62686" w:rsidP="00C17D57">
      <w:pPr>
        <w:pStyle w:val="NumberList"/>
      </w:pPr>
      <w:r w:rsidRPr="00C226A7">
        <w:t xml:space="preserve">Double-click individual errors to jump to the source code location. </w:t>
      </w:r>
    </w:p>
    <w:p w14:paraId="4F630288" w14:textId="7AD80C57" w:rsidR="00F62686" w:rsidRDefault="00F62686" w:rsidP="00C17D57">
      <w:pPr>
        <w:pStyle w:val="NumberList"/>
      </w:pPr>
      <w:r>
        <w:t>After fixing the identified</w:t>
      </w:r>
      <w:r w:rsidRPr="00C226A7">
        <w:t xml:space="preserve"> issues, save the file and rerun </w:t>
      </w:r>
      <w:r w:rsidR="007C1DC0">
        <w:t>ModernCop</w:t>
      </w:r>
      <w:r w:rsidRPr="00C226A7">
        <w:t>.</w:t>
      </w:r>
    </w:p>
    <w:p w14:paraId="2464ED3B" w14:textId="77777777" w:rsidR="00F62686" w:rsidRDefault="00F62686" w:rsidP="00F62686"/>
    <w:p w14:paraId="4EEDB165" w14:textId="77777777" w:rsidR="00F62686" w:rsidRDefault="00F62686" w:rsidP="00F62686">
      <w:pPr>
        <w:keepNext/>
      </w:pPr>
      <w:r w:rsidRPr="004E7020">
        <w:rPr>
          <w:noProof/>
        </w:rPr>
        <w:lastRenderedPageBreak/>
        <w:drawing>
          <wp:inline distT="0" distB="0" distL="0" distR="0" wp14:anchorId="10D3EC54" wp14:editId="2D1E09F7">
            <wp:extent cx="5626775" cy="5057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4381" w14:textId="14E58A22" w:rsidR="00F62686" w:rsidRDefault="00F62686" w:rsidP="00A42C51">
      <w:pPr>
        <w:pStyle w:val="Caption"/>
        <w:rPr>
          <w:rFonts w:eastAsiaTheme="minorHAnsi"/>
        </w:rPr>
      </w:pPr>
      <w:r w:rsidRPr="004E7020">
        <w:t xml:space="preserve">Figure </w:t>
      </w:r>
      <w:r w:rsidR="00147248">
        <w:rPr>
          <w:bCs w:val="0"/>
          <w:i w:val="0"/>
        </w:rPr>
        <w:fldChar w:fldCharType="begin"/>
      </w:r>
      <w:r w:rsidR="00147248">
        <w:instrText xml:space="preserve"> SEQ Figure \* ARABIC </w:instrText>
      </w:r>
      <w:r w:rsidR="00147248">
        <w:rPr>
          <w:bCs w:val="0"/>
          <w:i w:val="0"/>
        </w:rPr>
        <w:fldChar w:fldCharType="separate"/>
      </w:r>
      <w:r w:rsidRPr="004E7020">
        <w:t>2</w:t>
      </w:r>
      <w:r w:rsidR="00147248">
        <w:rPr>
          <w:bCs w:val="0"/>
          <w:i w:val="0"/>
        </w:rPr>
        <w:fldChar w:fldCharType="end"/>
      </w:r>
      <w:r w:rsidRPr="004E7020">
        <w:t xml:space="preserve"> Highlighted Issue in Visual Studio Output Window </w:t>
      </w:r>
    </w:p>
    <w:p w14:paraId="2A268448" w14:textId="50354738" w:rsidR="00893E40" w:rsidRDefault="00893E40" w:rsidP="00893E40">
      <w:pPr>
        <w:pStyle w:val="Heading1"/>
      </w:pPr>
      <w:bookmarkStart w:id="30" w:name="_Toc346271839"/>
      <w:bookmarkStart w:id="31" w:name="_Toc386786177"/>
      <w:r>
        <w:t>Support</w:t>
      </w:r>
      <w:bookmarkEnd w:id="30"/>
      <w:bookmarkEnd w:id="31"/>
    </w:p>
    <w:p w14:paraId="22AD7E86" w14:textId="15234FD9" w:rsidR="00C17D57" w:rsidRDefault="009D5EF2" w:rsidP="00C17D57">
      <w:pPr>
        <w:pStyle w:val="BodyText"/>
        <w:rPr>
          <w:rFonts w:eastAsiaTheme="minorHAnsi"/>
        </w:rPr>
      </w:pPr>
      <w:r>
        <w:t xml:space="preserve">For support, email </w:t>
      </w:r>
      <w:hyperlink r:id="rId23" w:history="1">
        <w:r w:rsidRPr="009D5EF2">
          <w:rPr>
            <w:rStyle w:val="Hyperlink"/>
          </w:rPr>
          <w:t>ModernCop@microsoft.com</w:t>
        </w:r>
      </w:hyperlink>
      <w:r w:rsidR="00C17D57">
        <w:t xml:space="preserve"> </w:t>
      </w:r>
    </w:p>
    <w:p w14:paraId="74DB8F47" w14:textId="6826DEFC" w:rsidR="00C17D57" w:rsidRDefault="009D5EF2" w:rsidP="00C17D57">
      <w:pPr>
        <w:pStyle w:val="BodyText"/>
      </w:pPr>
      <w:r>
        <w:t>For additional information about ModernCop, or to report a bug, plea</w:t>
      </w:r>
      <w:r w:rsidR="00FF52D0">
        <w:t>s</w:t>
      </w:r>
      <w:r>
        <w:t>e visit</w:t>
      </w:r>
      <w:r w:rsidR="00FF52D0">
        <w:t xml:space="preserve"> </w:t>
      </w:r>
      <w:hyperlink r:id="rId24" w:history="1">
        <w:r w:rsidR="00FF52D0" w:rsidRPr="00722926">
          <w:rPr>
            <w:rStyle w:val="Hyperlink"/>
            <w:rFonts w:cs="Segoe UI"/>
            <w:sz w:val="20"/>
            <w:szCs w:val="20"/>
          </w:rPr>
          <w:t>http://codebox/ModernCop</w:t>
        </w:r>
      </w:hyperlink>
      <w:r>
        <w:t xml:space="preserve"> </w:t>
      </w:r>
    </w:p>
    <w:p w14:paraId="4EEA8748" w14:textId="381D2CA3" w:rsidR="002123E1" w:rsidRDefault="002123E1">
      <w:pPr>
        <w:spacing w:after="200" w:line="276" w:lineRule="auto"/>
        <w:rPr>
          <w:rFonts w:asciiTheme="minorHAnsi" w:eastAsia="Times New Roman" w:hAnsiTheme="minorHAnsi" w:cs="Times New Roman"/>
          <w:lang w:eastAsia="zh-CN"/>
        </w:rPr>
      </w:pPr>
      <w:r>
        <w:br w:type="page"/>
      </w:r>
    </w:p>
    <w:p w14:paraId="0CEE29FD" w14:textId="77777777" w:rsidR="00A5108B" w:rsidRPr="000D6177" w:rsidRDefault="00F62686" w:rsidP="00A5108B">
      <w:pPr>
        <w:rPr>
          <w:sz w:val="16"/>
          <w:szCs w:val="16"/>
        </w:rPr>
      </w:pPr>
      <w:r>
        <w:rPr>
          <w:sz w:val="16"/>
          <w:szCs w:val="16"/>
        </w:rPr>
        <w:lastRenderedPageBreak/>
        <w:t>Copyright © 2014</w:t>
      </w:r>
      <w:r w:rsidR="00A5108B" w:rsidRPr="004507A6">
        <w:rPr>
          <w:sz w:val="16"/>
          <w:szCs w:val="16"/>
        </w:rPr>
        <w:t xml:space="preserve"> Microsoft C</w:t>
      </w:r>
      <w:r w:rsidR="00A5108B">
        <w:rPr>
          <w:sz w:val="16"/>
          <w:szCs w:val="16"/>
        </w:rPr>
        <w:t xml:space="preserve">orporation. </w:t>
      </w:r>
      <w:r w:rsidR="00A5108B" w:rsidRPr="000D6177">
        <w:rPr>
          <w:sz w:val="16"/>
          <w:szCs w:val="16"/>
        </w:rPr>
        <w:t xml:space="preserve">All rights reserved.  This document is provided "as-is." Information and views expressed in this document, including URL and other Internet Web site references, may change without notice. You bear the risk of using it. </w:t>
      </w:r>
    </w:p>
    <w:p w14:paraId="27CD90B3" w14:textId="77777777" w:rsidR="00A5108B" w:rsidRPr="000D6177" w:rsidRDefault="00A5108B" w:rsidP="00A5108B">
      <w:pPr>
        <w:rPr>
          <w:sz w:val="16"/>
          <w:szCs w:val="16"/>
        </w:rPr>
      </w:pPr>
      <w:r w:rsidRPr="000D6177">
        <w:rPr>
          <w:sz w:val="16"/>
          <w:szCs w:val="16"/>
        </w:rPr>
        <w:t xml:space="preserve">Some examples are for illustration only and are fictitious. No real association is intended or inferred. </w:t>
      </w:r>
    </w:p>
    <w:p w14:paraId="1434E8F0" w14:textId="77777777" w:rsidR="00A5108B" w:rsidRDefault="00A5108B" w:rsidP="00A5108B">
      <w:pPr>
        <w:rPr>
          <w:sz w:val="16"/>
          <w:szCs w:val="16"/>
        </w:rPr>
      </w:pPr>
      <w:r w:rsidRPr="000D6177">
        <w:rPr>
          <w:sz w:val="16"/>
          <w:szCs w:val="16"/>
        </w:rPr>
        <w:t>This document does not provide you with any legal rights to any intellectual property in any Microsoft product. You may copy and use this document for your internal, reference purposes</w:t>
      </w:r>
      <w:r>
        <w:rPr>
          <w:sz w:val="16"/>
          <w:szCs w:val="16"/>
        </w:rPr>
        <w:t>.</w:t>
      </w:r>
    </w:p>
    <w:sectPr w:rsidR="00A5108B" w:rsidSect="00A2016D">
      <w:footerReference w:type="default" r:id="rId25"/>
      <w:pgSz w:w="12240" w:h="15840"/>
      <w:pgMar w:top="1224" w:right="1440" w:bottom="1440" w:left="1440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CB764B" w14:textId="77777777" w:rsidR="00147248" w:rsidRDefault="00147248" w:rsidP="003C2492">
      <w:r>
        <w:separator/>
      </w:r>
    </w:p>
  </w:endnote>
  <w:endnote w:type="continuationSeparator" w:id="0">
    <w:p w14:paraId="35206742" w14:textId="77777777" w:rsidR="00147248" w:rsidRDefault="00147248" w:rsidP="003C2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Pro Light">
    <w:altName w:val="Segoe UI Semilight"/>
    <w:charset w:val="00"/>
    <w:family w:val="swiss"/>
    <w:pitch w:val="variable"/>
    <w:sig w:usb0="00000001" w:usb1="4000205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1310" w:type="dxa"/>
      <w:tblInd w:w="-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2520"/>
      <w:gridCol w:w="4362"/>
    </w:tblGrid>
    <w:tr w:rsidR="001A4B70" w:rsidRPr="00A5108B" w14:paraId="28468EB5" w14:textId="77777777" w:rsidTr="00A13833">
      <w:tc>
        <w:tcPr>
          <w:tcW w:w="4428" w:type="dxa"/>
        </w:tcPr>
        <w:p w14:paraId="6823CE7E" w14:textId="7A9E4A54" w:rsidR="001A4B70" w:rsidRPr="00A5108B" w:rsidRDefault="001A4B70" w:rsidP="004374FA">
          <w:pPr>
            <w:pStyle w:val="Footer"/>
            <w:tabs>
              <w:tab w:val="clear" w:pos="4680"/>
              <w:tab w:val="clear" w:pos="9360"/>
            </w:tabs>
            <w:rPr>
              <w:szCs w:val="18"/>
            </w:rPr>
          </w:pPr>
          <w:r w:rsidRPr="00A5108B">
            <w:rPr>
              <w:sz w:val="18"/>
              <w:szCs w:val="18"/>
            </w:rPr>
            <w:t xml:space="preserve">Trustworthy Computing </w:t>
          </w:r>
          <w:r w:rsidRPr="004374FA">
            <w:rPr>
              <w:sz w:val="18"/>
              <w:szCs w:val="18"/>
            </w:rPr>
            <w:t>|</w:t>
          </w:r>
          <w:r>
            <w:rPr>
              <w:sz w:val="18"/>
              <w:szCs w:val="18"/>
            </w:rPr>
            <w:br/>
          </w:r>
          <w:sdt>
            <w:sdtPr>
              <w:rPr>
                <w:sz w:val="18"/>
                <w:szCs w:val="18"/>
              </w:rPr>
              <w:alias w:val="Title"/>
              <w:tag w:val=""/>
              <w:id w:val="-1206249601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2A2A69">
                <w:rPr>
                  <w:sz w:val="18"/>
                  <w:szCs w:val="18"/>
                </w:rPr>
                <w:t>ModernCop for SDL 6.1 Getting Started Guide</w:t>
              </w:r>
            </w:sdtContent>
          </w:sdt>
        </w:p>
      </w:tc>
      <w:tc>
        <w:tcPr>
          <w:tcW w:w="2520" w:type="dxa"/>
        </w:tcPr>
        <w:p w14:paraId="40B5AE03" w14:textId="77777777" w:rsidR="001A4B70" w:rsidRPr="00A5108B" w:rsidRDefault="001A4B70" w:rsidP="00A5108B">
          <w:pPr>
            <w:pStyle w:val="Footer"/>
            <w:tabs>
              <w:tab w:val="clear" w:pos="4680"/>
              <w:tab w:val="clear" w:pos="9360"/>
            </w:tabs>
            <w:jc w:val="center"/>
            <w:rPr>
              <w:szCs w:val="18"/>
            </w:rPr>
          </w:pPr>
          <w:r w:rsidRPr="00A5108B">
            <w:rPr>
              <w:sz w:val="18"/>
              <w:szCs w:val="18"/>
            </w:rPr>
            <w:t>Microsoft Confidential</w:t>
          </w:r>
        </w:p>
      </w:tc>
      <w:tc>
        <w:tcPr>
          <w:tcW w:w="4362" w:type="dxa"/>
        </w:tcPr>
        <w:p w14:paraId="14E174B2" w14:textId="77777777" w:rsidR="001A4B70" w:rsidRPr="00E30C63" w:rsidRDefault="001A4B70" w:rsidP="00A5108B">
          <w:pPr>
            <w:pStyle w:val="Footer"/>
            <w:tabs>
              <w:tab w:val="clear" w:pos="4680"/>
              <w:tab w:val="clear" w:pos="9360"/>
            </w:tabs>
            <w:jc w:val="right"/>
            <w:rPr>
              <w:sz w:val="18"/>
              <w:szCs w:val="18"/>
            </w:rPr>
          </w:pPr>
          <w:r w:rsidRPr="00E30C63">
            <w:rPr>
              <w:sz w:val="18"/>
              <w:szCs w:val="18"/>
            </w:rPr>
            <w:fldChar w:fldCharType="begin"/>
          </w:r>
          <w:r w:rsidRPr="00E30C63">
            <w:rPr>
              <w:sz w:val="18"/>
              <w:szCs w:val="18"/>
            </w:rPr>
            <w:instrText xml:space="preserve"> PAGE   \* MERGEFORMAT </w:instrText>
          </w:r>
          <w:r w:rsidRPr="00E30C63">
            <w:rPr>
              <w:sz w:val="18"/>
              <w:szCs w:val="18"/>
            </w:rPr>
            <w:fldChar w:fldCharType="separate"/>
          </w:r>
          <w:r w:rsidR="00B03CDC">
            <w:rPr>
              <w:noProof/>
              <w:sz w:val="18"/>
              <w:szCs w:val="18"/>
            </w:rPr>
            <w:t>1</w:t>
          </w:r>
          <w:r w:rsidRPr="00E30C63">
            <w:rPr>
              <w:noProof/>
              <w:sz w:val="18"/>
              <w:szCs w:val="18"/>
            </w:rPr>
            <w:fldChar w:fldCharType="end"/>
          </w:r>
        </w:p>
      </w:tc>
    </w:tr>
  </w:tbl>
  <w:p w14:paraId="35DD7884" w14:textId="77777777" w:rsidR="001A4B70" w:rsidRPr="00E27A86" w:rsidRDefault="001A4B70" w:rsidP="00A5108B">
    <w:pPr>
      <w:pStyle w:val="Footer"/>
      <w:tabs>
        <w:tab w:val="clear" w:pos="9360"/>
      </w:tabs>
      <w:spacing w:after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1310" w:type="dxa"/>
      <w:tblInd w:w="-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8"/>
      <w:gridCol w:w="2430"/>
      <w:gridCol w:w="4362"/>
    </w:tblGrid>
    <w:tr w:rsidR="001A4B70" w:rsidRPr="00A5108B" w14:paraId="0735059E" w14:textId="77777777" w:rsidTr="00AA39E6">
      <w:tc>
        <w:tcPr>
          <w:tcW w:w="4518" w:type="dxa"/>
        </w:tcPr>
        <w:p w14:paraId="217E1CE5" w14:textId="18F90834" w:rsidR="001A4B70" w:rsidRPr="00A5108B" w:rsidRDefault="001A4B70" w:rsidP="004374FA">
          <w:pPr>
            <w:pStyle w:val="Footer"/>
            <w:tabs>
              <w:tab w:val="clear" w:pos="4680"/>
              <w:tab w:val="clear" w:pos="9360"/>
            </w:tabs>
            <w:rPr>
              <w:szCs w:val="18"/>
            </w:rPr>
          </w:pPr>
          <w:r w:rsidRPr="00A5108B">
            <w:rPr>
              <w:sz w:val="18"/>
              <w:szCs w:val="18"/>
            </w:rPr>
            <w:t xml:space="preserve">Trustworthy Computing </w:t>
          </w:r>
          <w:r w:rsidRPr="004374FA">
            <w:rPr>
              <w:sz w:val="18"/>
              <w:szCs w:val="18"/>
            </w:rPr>
            <w:t>|</w:t>
          </w:r>
          <w:r>
            <w:rPr>
              <w:sz w:val="18"/>
              <w:szCs w:val="18"/>
            </w:rPr>
            <w:br/>
          </w:r>
          <w:sdt>
            <w:sdtPr>
              <w:rPr>
                <w:sz w:val="18"/>
                <w:szCs w:val="18"/>
              </w:rPr>
              <w:alias w:val="Title"/>
              <w:tag w:val=""/>
              <w:id w:val="-470442883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2A2A69">
                <w:rPr>
                  <w:sz w:val="18"/>
                  <w:szCs w:val="18"/>
                </w:rPr>
                <w:t>ModernCop for SDL 6.1 Getting Started Guide</w:t>
              </w:r>
            </w:sdtContent>
          </w:sdt>
        </w:p>
      </w:tc>
      <w:tc>
        <w:tcPr>
          <w:tcW w:w="2430" w:type="dxa"/>
        </w:tcPr>
        <w:p w14:paraId="7E274B1D" w14:textId="77777777" w:rsidR="001A4B70" w:rsidRPr="00A5108B" w:rsidRDefault="001A4B70" w:rsidP="004374FA">
          <w:pPr>
            <w:pStyle w:val="Footer"/>
            <w:tabs>
              <w:tab w:val="clear" w:pos="4680"/>
              <w:tab w:val="clear" w:pos="9360"/>
            </w:tabs>
            <w:jc w:val="center"/>
            <w:rPr>
              <w:szCs w:val="18"/>
            </w:rPr>
          </w:pPr>
          <w:r w:rsidRPr="00A5108B">
            <w:rPr>
              <w:sz w:val="18"/>
              <w:szCs w:val="18"/>
            </w:rPr>
            <w:t>Microsoft Confidential</w:t>
          </w:r>
        </w:p>
      </w:tc>
      <w:tc>
        <w:tcPr>
          <w:tcW w:w="4362" w:type="dxa"/>
        </w:tcPr>
        <w:p w14:paraId="44799424" w14:textId="77777777" w:rsidR="001A4B70" w:rsidRPr="00E30C63" w:rsidRDefault="001A4B70" w:rsidP="004374FA">
          <w:pPr>
            <w:pStyle w:val="Footer"/>
            <w:tabs>
              <w:tab w:val="clear" w:pos="4680"/>
              <w:tab w:val="clear" w:pos="9360"/>
            </w:tabs>
            <w:jc w:val="right"/>
            <w:rPr>
              <w:sz w:val="18"/>
              <w:szCs w:val="18"/>
            </w:rPr>
          </w:pPr>
          <w:r w:rsidRPr="00E30C63">
            <w:rPr>
              <w:sz w:val="18"/>
              <w:szCs w:val="18"/>
            </w:rPr>
            <w:fldChar w:fldCharType="begin"/>
          </w:r>
          <w:r w:rsidRPr="00E30C63">
            <w:rPr>
              <w:sz w:val="18"/>
              <w:szCs w:val="18"/>
            </w:rPr>
            <w:instrText xml:space="preserve"> PAGE   \* MERGEFORMAT </w:instrText>
          </w:r>
          <w:r w:rsidRPr="00E30C63">
            <w:rPr>
              <w:sz w:val="18"/>
              <w:szCs w:val="18"/>
            </w:rPr>
            <w:fldChar w:fldCharType="separate"/>
          </w:r>
          <w:r w:rsidR="00B03CDC">
            <w:rPr>
              <w:noProof/>
              <w:sz w:val="18"/>
              <w:szCs w:val="18"/>
            </w:rPr>
            <w:t>7</w:t>
          </w:r>
          <w:r w:rsidRPr="00E30C63">
            <w:rPr>
              <w:noProof/>
              <w:sz w:val="18"/>
              <w:szCs w:val="18"/>
            </w:rPr>
            <w:fldChar w:fldCharType="end"/>
          </w:r>
        </w:p>
      </w:tc>
    </w:tr>
  </w:tbl>
  <w:p w14:paraId="18253E64" w14:textId="77777777" w:rsidR="001A4B70" w:rsidRPr="00747E14" w:rsidRDefault="001A4B70" w:rsidP="001531ED">
    <w:pPr>
      <w:pStyle w:val="Footer"/>
      <w:tabs>
        <w:tab w:val="clear" w:pos="9360"/>
      </w:tabs>
      <w:spacing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5B6BD9" w14:textId="77777777" w:rsidR="00147248" w:rsidRDefault="00147248" w:rsidP="003C2492">
      <w:r>
        <w:separator/>
      </w:r>
    </w:p>
  </w:footnote>
  <w:footnote w:type="continuationSeparator" w:id="0">
    <w:p w14:paraId="6C40B1D3" w14:textId="77777777" w:rsidR="00147248" w:rsidRDefault="00147248" w:rsidP="003C24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457BCB" w14:textId="7F5CBB9C" w:rsidR="00A2016D" w:rsidRDefault="00A201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9247D"/>
    <w:multiLevelType w:val="hybridMultilevel"/>
    <w:tmpl w:val="071C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BF68FF"/>
    <w:multiLevelType w:val="hybridMultilevel"/>
    <w:tmpl w:val="A2342538"/>
    <w:lvl w:ilvl="0" w:tplc="44C21E38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A4196C"/>
    <w:multiLevelType w:val="hybridMultilevel"/>
    <w:tmpl w:val="1674B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F60257"/>
    <w:multiLevelType w:val="hybridMultilevel"/>
    <w:tmpl w:val="C218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B63134"/>
    <w:multiLevelType w:val="multilevel"/>
    <w:tmpl w:val="3ADEA338"/>
    <w:styleLink w:val="Style2"/>
    <w:lvl w:ilvl="0">
      <w:start w:val="1"/>
      <w:numFmt w:val="decimal"/>
      <w:lvlText w:val="%1"/>
      <w:lvlJc w:val="left"/>
      <w:pPr>
        <w:ind w:left="360" w:hanging="360"/>
      </w:pPr>
      <w:rPr>
        <w:rFonts w:ascii="Segoe UI" w:hAnsi="Segoe UI" w:hint="default"/>
        <w:sz w:val="1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AF256B"/>
    <w:multiLevelType w:val="multilevel"/>
    <w:tmpl w:val="04707D26"/>
    <w:styleLink w:val="Styl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Segoe UI" w:hAnsi="Segoe UI"/>
        <w:sz w:val="1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="Segoe UI" w:hAnsi="Segoe UI"/>
        <w:sz w:val="1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Segoe UI" w:hAnsi="Segoe UI"/>
        <w:sz w:val="18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5CA2D1C"/>
    <w:multiLevelType w:val="multilevel"/>
    <w:tmpl w:val="C58ABD06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7">
    <w:nsid w:val="1C397E6D"/>
    <w:multiLevelType w:val="hybridMultilevel"/>
    <w:tmpl w:val="FCAAC2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13B035B"/>
    <w:multiLevelType w:val="hybridMultilevel"/>
    <w:tmpl w:val="B2BC7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463968"/>
    <w:multiLevelType w:val="hybridMultilevel"/>
    <w:tmpl w:val="17987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3ED6E1A"/>
    <w:multiLevelType w:val="hybridMultilevel"/>
    <w:tmpl w:val="3D36A7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83D69A9"/>
    <w:multiLevelType w:val="multilevel"/>
    <w:tmpl w:val="95FC4F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8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DD92118"/>
    <w:multiLevelType w:val="hybridMultilevel"/>
    <w:tmpl w:val="9920F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0DE6913"/>
    <w:multiLevelType w:val="hybridMultilevel"/>
    <w:tmpl w:val="B2A4B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952D70"/>
    <w:multiLevelType w:val="hybridMultilevel"/>
    <w:tmpl w:val="BA6E9A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B36618"/>
    <w:multiLevelType w:val="multilevel"/>
    <w:tmpl w:val="0409001D"/>
    <w:styleLink w:val="BulletsLevels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egoe UI" w:hAnsi="Segoe UI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egoe UI" w:hAnsi="Segoe UI" w:hint="default"/>
        <w:sz w:val="18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ascii="Segoe UI" w:hAnsi="Segoe UI"/>
        <w:sz w:val="18"/>
      </w:rPr>
    </w:lvl>
    <w:lvl w:ilvl="5">
      <w:start w:val="1"/>
      <w:numFmt w:val="none"/>
      <w:lvlText w:val="(%6)"/>
      <w:lvlJc w:val="left"/>
      <w:pPr>
        <w:ind w:left="2160" w:hanging="360"/>
      </w:pPr>
      <w:rPr>
        <w:rFonts w:ascii="Segoe UI" w:hAnsi="Segoe UI"/>
        <w:sz w:val="18"/>
      </w:rPr>
    </w:lvl>
    <w:lvl w:ilvl="6">
      <w:start w:val="1"/>
      <w:numFmt w:val="none"/>
      <w:lvlText w:val="%7."/>
      <w:lvlJc w:val="left"/>
      <w:pPr>
        <w:ind w:left="2520" w:hanging="360"/>
      </w:pPr>
      <w:rPr>
        <w:rFonts w:ascii="Segoe UI" w:hAnsi="Segoe UI"/>
        <w:sz w:val="18"/>
      </w:rPr>
    </w:lvl>
    <w:lvl w:ilvl="7">
      <w:start w:val="1"/>
      <w:numFmt w:val="none"/>
      <w:lvlText w:val="%8."/>
      <w:lvlJc w:val="left"/>
      <w:pPr>
        <w:ind w:left="2880" w:hanging="360"/>
      </w:pPr>
      <w:rPr>
        <w:rFonts w:ascii="Segoe UI" w:hAnsi="Segoe UI"/>
        <w:sz w:val="18"/>
      </w:rPr>
    </w:lvl>
    <w:lvl w:ilvl="8">
      <w:start w:val="1"/>
      <w:numFmt w:val="none"/>
      <w:lvlText w:val="%9."/>
      <w:lvlJc w:val="left"/>
      <w:pPr>
        <w:ind w:left="3240" w:hanging="360"/>
      </w:pPr>
      <w:rPr>
        <w:rFonts w:ascii="Segoe UI" w:hAnsi="Segoe UI"/>
        <w:sz w:val="18"/>
      </w:rPr>
    </w:lvl>
  </w:abstractNum>
  <w:abstractNum w:abstractNumId="16">
    <w:nsid w:val="47FC50D0"/>
    <w:multiLevelType w:val="hybridMultilevel"/>
    <w:tmpl w:val="3328E6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187D61"/>
    <w:multiLevelType w:val="multilevel"/>
    <w:tmpl w:val="0409001D"/>
    <w:styleLink w:val="ListStyle1"/>
    <w:lvl w:ilvl="0">
      <w:start w:val="1"/>
      <w:numFmt w:val="decimal"/>
      <w:lvlText w:val="%1)"/>
      <w:lvlJc w:val="left"/>
      <w:pPr>
        <w:ind w:left="360" w:hanging="360"/>
      </w:pPr>
      <w:rPr>
        <w:rFonts w:ascii="Segoe UI" w:hAnsi="Segoe UI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4EDF100B"/>
    <w:multiLevelType w:val="hybridMultilevel"/>
    <w:tmpl w:val="4746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9F3F86"/>
    <w:multiLevelType w:val="hybridMultilevel"/>
    <w:tmpl w:val="7B9C7F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C5B6B18"/>
    <w:multiLevelType w:val="hybridMultilevel"/>
    <w:tmpl w:val="76BED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6A03F4"/>
    <w:multiLevelType w:val="multilevel"/>
    <w:tmpl w:val="95FC4F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8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5E8604D2"/>
    <w:multiLevelType w:val="hybridMultilevel"/>
    <w:tmpl w:val="406E0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F4A73DF"/>
    <w:multiLevelType w:val="multilevel"/>
    <w:tmpl w:val="0409001D"/>
    <w:styleLink w:val="Bullets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6E004900"/>
    <w:multiLevelType w:val="hybridMultilevel"/>
    <w:tmpl w:val="76FAD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2A7F7B"/>
    <w:multiLevelType w:val="hybridMultilevel"/>
    <w:tmpl w:val="F868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307E01"/>
    <w:multiLevelType w:val="multilevel"/>
    <w:tmpl w:val="885CCAA8"/>
    <w:lvl w:ilvl="0">
      <w:start w:val="1"/>
      <w:numFmt w:val="decimal"/>
      <w:pStyle w:val="Number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8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>
    <w:nsid w:val="7635154C"/>
    <w:multiLevelType w:val="hybridMultilevel"/>
    <w:tmpl w:val="6A7C7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8F77752"/>
    <w:multiLevelType w:val="multilevel"/>
    <w:tmpl w:val="0409001D"/>
    <w:styleLink w:val="NumberedLis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Segoe UI" w:hAnsi="Segoe UI"/>
        <w:sz w:val="18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7AC36582"/>
    <w:multiLevelType w:val="multilevel"/>
    <w:tmpl w:val="04707D26"/>
    <w:numStyleLink w:val="Style3"/>
  </w:abstractNum>
  <w:abstractNum w:abstractNumId="30">
    <w:nsid w:val="7F7E5523"/>
    <w:multiLevelType w:val="hybridMultilevel"/>
    <w:tmpl w:val="83C24C22"/>
    <w:lvl w:ilvl="0" w:tplc="3C306FB0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7"/>
  </w:num>
  <w:num w:numId="2">
    <w:abstractNumId w:val="0"/>
  </w:num>
  <w:num w:numId="3">
    <w:abstractNumId w:val="23"/>
  </w:num>
  <w:num w:numId="4">
    <w:abstractNumId w:val="6"/>
  </w:num>
  <w:num w:numId="5">
    <w:abstractNumId w:val="17"/>
  </w:num>
  <w:num w:numId="6">
    <w:abstractNumId w:val="4"/>
  </w:num>
  <w:num w:numId="7">
    <w:abstractNumId w:val="28"/>
  </w:num>
  <w:num w:numId="8">
    <w:abstractNumId w:val="29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5"/>
  </w:num>
  <w:num w:numId="10">
    <w:abstractNumId w:val="15"/>
  </w:num>
  <w:num w:numId="11">
    <w:abstractNumId w:val="26"/>
  </w:num>
  <w:num w:numId="12">
    <w:abstractNumId w:val="11"/>
  </w:num>
  <w:num w:numId="13">
    <w:abstractNumId w:val="21"/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</w:num>
  <w:num w:numId="16">
    <w:abstractNumId w:val="8"/>
  </w:num>
  <w:num w:numId="17">
    <w:abstractNumId w:val="20"/>
  </w:num>
  <w:num w:numId="18">
    <w:abstractNumId w:val="30"/>
  </w:num>
  <w:num w:numId="19">
    <w:abstractNumId w:val="24"/>
  </w:num>
  <w:num w:numId="20">
    <w:abstractNumId w:val="10"/>
  </w:num>
  <w:num w:numId="21">
    <w:abstractNumId w:val="1"/>
  </w:num>
  <w:num w:numId="22">
    <w:abstractNumId w:val="13"/>
  </w:num>
  <w:num w:numId="23">
    <w:abstractNumId w:val="25"/>
  </w:num>
  <w:num w:numId="24">
    <w:abstractNumId w:val="18"/>
  </w:num>
  <w:num w:numId="25">
    <w:abstractNumId w:val="14"/>
  </w:num>
  <w:num w:numId="26">
    <w:abstractNumId w:val="12"/>
  </w:num>
  <w:num w:numId="27">
    <w:abstractNumId w:val="7"/>
  </w:num>
  <w:num w:numId="28">
    <w:abstractNumId w:val="9"/>
  </w:num>
  <w:num w:numId="29">
    <w:abstractNumId w:val="19"/>
  </w:num>
  <w:num w:numId="30">
    <w:abstractNumId w:val="3"/>
  </w:num>
  <w:num w:numId="31">
    <w:abstractNumId w:val="2"/>
  </w:num>
  <w:num w:numId="32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Formatting/>
  <w:defaultTabStop w:val="720"/>
  <w:clickAndTypeStyle w:val="BodyText"/>
  <w:drawingGridHorizontalSpacing w:val="187"/>
  <w:drawingGridVerticalSpacing w:val="187"/>
  <w:doNotUseMarginsForDrawingGridOrigin/>
  <w:drawingGridHorizontalOrigin w:val="144"/>
  <w:drawingGridVerticalOrigin w:val="144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686"/>
    <w:rsid w:val="00016839"/>
    <w:rsid w:val="0001783C"/>
    <w:rsid w:val="00020A40"/>
    <w:rsid w:val="00020E6F"/>
    <w:rsid w:val="00024F97"/>
    <w:rsid w:val="00036C49"/>
    <w:rsid w:val="00046525"/>
    <w:rsid w:val="00055BBD"/>
    <w:rsid w:val="00055E1E"/>
    <w:rsid w:val="000670F9"/>
    <w:rsid w:val="00072051"/>
    <w:rsid w:val="0007384A"/>
    <w:rsid w:val="00081374"/>
    <w:rsid w:val="00084C45"/>
    <w:rsid w:val="00097985"/>
    <w:rsid w:val="000B1D21"/>
    <w:rsid w:val="000B5B69"/>
    <w:rsid w:val="000B6056"/>
    <w:rsid w:val="000C1A0F"/>
    <w:rsid w:val="000C7FA3"/>
    <w:rsid w:val="000D6701"/>
    <w:rsid w:val="000E169C"/>
    <w:rsid w:val="000E175B"/>
    <w:rsid w:val="000E2E4E"/>
    <w:rsid w:val="000F6958"/>
    <w:rsid w:val="00106AC6"/>
    <w:rsid w:val="0013296D"/>
    <w:rsid w:val="00136355"/>
    <w:rsid w:val="00142F54"/>
    <w:rsid w:val="0014592E"/>
    <w:rsid w:val="00147248"/>
    <w:rsid w:val="00150378"/>
    <w:rsid w:val="001531ED"/>
    <w:rsid w:val="00172DB7"/>
    <w:rsid w:val="00180221"/>
    <w:rsid w:val="001843B3"/>
    <w:rsid w:val="001A4B70"/>
    <w:rsid w:val="001A6EC2"/>
    <w:rsid w:val="001B024A"/>
    <w:rsid w:val="001B1F54"/>
    <w:rsid w:val="001D2E9C"/>
    <w:rsid w:val="001D7EB3"/>
    <w:rsid w:val="001E0468"/>
    <w:rsid w:val="001E115E"/>
    <w:rsid w:val="001E320C"/>
    <w:rsid w:val="001E46FE"/>
    <w:rsid w:val="001E6C02"/>
    <w:rsid w:val="00201434"/>
    <w:rsid w:val="00205D73"/>
    <w:rsid w:val="002123E1"/>
    <w:rsid w:val="00214862"/>
    <w:rsid w:val="00216B8E"/>
    <w:rsid w:val="00224CA1"/>
    <w:rsid w:val="0023639B"/>
    <w:rsid w:val="002367D0"/>
    <w:rsid w:val="00242F4C"/>
    <w:rsid w:val="00247F77"/>
    <w:rsid w:val="00257943"/>
    <w:rsid w:val="00264CB7"/>
    <w:rsid w:val="00265E52"/>
    <w:rsid w:val="00266414"/>
    <w:rsid w:val="00272B6E"/>
    <w:rsid w:val="002802B5"/>
    <w:rsid w:val="002828C9"/>
    <w:rsid w:val="00285FB1"/>
    <w:rsid w:val="002869EE"/>
    <w:rsid w:val="00286B12"/>
    <w:rsid w:val="002969FA"/>
    <w:rsid w:val="002A2A69"/>
    <w:rsid w:val="002B3F61"/>
    <w:rsid w:val="002B4D8E"/>
    <w:rsid w:val="002D460E"/>
    <w:rsid w:val="002E1E5F"/>
    <w:rsid w:val="002E2429"/>
    <w:rsid w:val="002E3D8C"/>
    <w:rsid w:val="002F75B5"/>
    <w:rsid w:val="00311185"/>
    <w:rsid w:val="00316E19"/>
    <w:rsid w:val="00323809"/>
    <w:rsid w:val="00324D40"/>
    <w:rsid w:val="00327849"/>
    <w:rsid w:val="00331B44"/>
    <w:rsid w:val="0033556F"/>
    <w:rsid w:val="00347B22"/>
    <w:rsid w:val="003526E0"/>
    <w:rsid w:val="003538EA"/>
    <w:rsid w:val="00354F72"/>
    <w:rsid w:val="00364A22"/>
    <w:rsid w:val="00372A81"/>
    <w:rsid w:val="00382216"/>
    <w:rsid w:val="0038542A"/>
    <w:rsid w:val="003A160C"/>
    <w:rsid w:val="003A3BF7"/>
    <w:rsid w:val="003B220A"/>
    <w:rsid w:val="003B7941"/>
    <w:rsid w:val="003C2492"/>
    <w:rsid w:val="003C6183"/>
    <w:rsid w:val="003C7EB9"/>
    <w:rsid w:val="003D015F"/>
    <w:rsid w:val="003D2256"/>
    <w:rsid w:val="003D3032"/>
    <w:rsid w:val="003D42D2"/>
    <w:rsid w:val="003E3B86"/>
    <w:rsid w:val="003E3D7E"/>
    <w:rsid w:val="003E610F"/>
    <w:rsid w:val="0041303C"/>
    <w:rsid w:val="00426695"/>
    <w:rsid w:val="00427040"/>
    <w:rsid w:val="00430434"/>
    <w:rsid w:val="00433258"/>
    <w:rsid w:val="004342A4"/>
    <w:rsid w:val="00436E08"/>
    <w:rsid w:val="004374FA"/>
    <w:rsid w:val="004476A9"/>
    <w:rsid w:val="004509AD"/>
    <w:rsid w:val="00451787"/>
    <w:rsid w:val="004652E8"/>
    <w:rsid w:val="00483324"/>
    <w:rsid w:val="004860D5"/>
    <w:rsid w:val="004A42AD"/>
    <w:rsid w:val="004A6A35"/>
    <w:rsid w:val="004A72D1"/>
    <w:rsid w:val="004A76F6"/>
    <w:rsid w:val="004C116C"/>
    <w:rsid w:val="004C34E4"/>
    <w:rsid w:val="004C5366"/>
    <w:rsid w:val="004E0EF9"/>
    <w:rsid w:val="004E2B9D"/>
    <w:rsid w:val="004E5243"/>
    <w:rsid w:val="004E5AC7"/>
    <w:rsid w:val="00511CC4"/>
    <w:rsid w:val="0052012C"/>
    <w:rsid w:val="00520C4D"/>
    <w:rsid w:val="005229A2"/>
    <w:rsid w:val="00522D77"/>
    <w:rsid w:val="00525B4E"/>
    <w:rsid w:val="00525E9E"/>
    <w:rsid w:val="005465F7"/>
    <w:rsid w:val="0055046C"/>
    <w:rsid w:val="00554047"/>
    <w:rsid w:val="0056242F"/>
    <w:rsid w:val="005637ED"/>
    <w:rsid w:val="00566763"/>
    <w:rsid w:val="0057370F"/>
    <w:rsid w:val="00577485"/>
    <w:rsid w:val="00582BD2"/>
    <w:rsid w:val="005904E0"/>
    <w:rsid w:val="00597CE9"/>
    <w:rsid w:val="005A0C37"/>
    <w:rsid w:val="005B3A98"/>
    <w:rsid w:val="005C366B"/>
    <w:rsid w:val="005C62FE"/>
    <w:rsid w:val="005D38E2"/>
    <w:rsid w:val="005D5E06"/>
    <w:rsid w:val="005E3DAB"/>
    <w:rsid w:val="005E4309"/>
    <w:rsid w:val="005E797B"/>
    <w:rsid w:val="005F1409"/>
    <w:rsid w:val="005F4193"/>
    <w:rsid w:val="006011C9"/>
    <w:rsid w:val="0060172C"/>
    <w:rsid w:val="00607EFB"/>
    <w:rsid w:val="00610E72"/>
    <w:rsid w:val="00611537"/>
    <w:rsid w:val="00620CD3"/>
    <w:rsid w:val="00626BA2"/>
    <w:rsid w:val="006371F3"/>
    <w:rsid w:val="00640076"/>
    <w:rsid w:val="00647F63"/>
    <w:rsid w:val="00654367"/>
    <w:rsid w:val="006607AE"/>
    <w:rsid w:val="00660D34"/>
    <w:rsid w:val="00661322"/>
    <w:rsid w:val="00667DDC"/>
    <w:rsid w:val="0067309B"/>
    <w:rsid w:val="0067521E"/>
    <w:rsid w:val="006909F2"/>
    <w:rsid w:val="0069657E"/>
    <w:rsid w:val="006C1B33"/>
    <w:rsid w:val="006C7D88"/>
    <w:rsid w:val="006D52F1"/>
    <w:rsid w:val="006D5C6E"/>
    <w:rsid w:val="006D6A2C"/>
    <w:rsid w:val="006E3556"/>
    <w:rsid w:val="006F3549"/>
    <w:rsid w:val="007124AD"/>
    <w:rsid w:val="0074425D"/>
    <w:rsid w:val="00747E14"/>
    <w:rsid w:val="007528DC"/>
    <w:rsid w:val="00752B96"/>
    <w:rsid w:val="00753C1D"/>
    <w:rsid w:val="00757F50"/>
    <w:rsid w:val="00772893"/>
    <w:rsid w:val="007735A4"/>
    <w:rsid w:val="00782483"/>
    <w:rsid w:val="00791962"/>
    <w:rsid w:val="00797019"/>
    <w:rsid w:val="007A7C1A"/>
    <w:rsid w:val="007A7EB3"/>
    <w:rsid w:val="007B7116"/>
    <w:rsid w:val="007C1DC0"/>
    <w:rsid w:val="007C4BE9"/>
    <w:rsid w:val="007C7600"/>
    <w:rsid w:val="007D36CE"/>
    <w:rsid w:val="007D583B"/>
    <w:rsid w:val="007D7E1E"/>
    <w:rsid w:val="007F1950"/>
    <w:rsid w:val="007F4966"/>
    <w:rsid w:val="007F6819"/>
    <w:rsid w:val="00802D50"/>
    <w:rsid w:val="00803258"/>
    <w:rsid w:val="008037C9"/>
    <w:rsid w:val="00807324"/>
    <w:rsid w:val="008075EF"/>
    <w:rsid w:val="00817990"/>
    <w:rsid w:val="0084740F"/>
    <w:rsid w:val="00860F74"/>
    <w:rsid w:val="008610B3"/>
    <w:rsid w:val="00861707"/>
    <w:rsid w:val="00884A05"/>
    <w:rsid w:val="008854E4"/>
    <w:rsid w:val="00887834"/>
    <w:rsid w:val="00893E40"/>
    <w:rsid w:val="00897F13"/>
    <w:rsid w:val="008A128E"/>
    <w:rsid w:val="008A1536"/>
    <w:rsid w:val="008A3F1F"/>
    <w:rsid w:val="008C1A49"/>
    <w:rsid w:val="008D3033"/>
    <w:rsid w:val="008D3590"/>
    <w:rsid w:val="008D5387"/>
    <w:rsid w:val="008D64C7"/>
    <w:rsid w:val="008F0076"/>
    <w:rsid w:val="008F778C"/>
    <w:rsid w:val="00903097"/>
    <w:rsid w:val="00914C54"/>
    <w:rsid w:val="00915AD2"/>
    <w:rsid w:val="00916F2F"/>
    <w:rsid w:val="009204E7"/>
    <w:rsid w:val="009332BB"/>
    <w:rsid w:val="00934656"/>
    <w:rsid w:val="00945DAC"/>
    <w:rsid w:val="00952144"/>
    <w:rsid w:val="00952266"/>
    <w:rsid w:val="00953E05"/>
    <w:rsid w:val="00970053"/>
    <w:rsid w:val="00974D74"/>
    <w:rsid w:val="00976B95"/>
    <w:rsid w:val="00990D45"/>
    <w:rsid w:val="009A39BA"/>
    <w:rsid w:val="009A68D6"/>
    <w:rsid w:val="009B4BD7"/>
    <w:rsid w:val="009B6E08"/>
    <w:rsid w:val="009B7672"/>
    <w:rsid w:val="009C022D"/>
    <w:rsid w:val="009C7DD9"/>
    <w:rsid w:val="009D5EF2"/>
    <w:rsid w:val="009D6DA6"/>
    <w:rsid w:val="009E2782"/>
    <w:rsid w:val="009E6682"/>
    <w:rsid w:val="009F4F09"/>
    <w:rsid w:val="009F662E"/>
    <w:rsid w:val="009F6C13"/>
    <w:rsid w:val="009F740D"/>
    <w:rsid w:val="00A073FF"/>
    <w:rsid w:val="00A13833"/>
    <w:rsid w:val="00A152A5"/>
    <w:rsid w:val="00A174FA"/>
    <w:rsid w:val="00A175A0"/>
    <w:rsid w:val="00A2016D"/>
    <w:rsid w:val="00A25AC5"/>
    <w:rsid w:val="00A27266"/>
    <w:rsid w:val="00A32608"/>
    <w:rsid w:val="00A42960"/>
    <w:rsid w:val="00A42C51"/>
    <w:rsid w:val="00A50E27"/>
    <w:rsid w:val="00A5108B"/>
    <w:rsid w:val="00A6012A"/>
    <w:rsid w:val="00A601CC"/>
    <w:rsid w:val="00A60F2A"/>
    <w:rsid w:val="00A70D2E"/>
    <w:rsid w:val="00A736BD"/>
    <w:rsid w:val="00A76ACA"/>
    <w:rsid w:val="00A8235C"/>
    <w:rsid w:val="00A83D35"/>
    <w:rsid w:val="00A9359C"/>
    <w:rsid w:val="00A94810"/>
    <w:rsid w:val="00A96D6B"/>
    <w:rsid w:val="00AA39E6"/>
    <w:rsid w:val="00AB5A24"/>
    <w:rsid w:val="00AD1CE2"/>
    <w:rsid w:val="00AD25E6"/>
    <w:rsid w:val="00AD2B64"/>
    <w:rsid w:val="00AD4CAA"/>
    <w:rsid w:val="00AE1606"/>
    <w:rsid w:val="00AE1B9F"/>
    <w:rsid w:val="00AE45EE"/>
    <w:rsid w:val="00AE58EB"/>
    <w:rsid w:val="00AF723B"/>
    <w:rsid w:val="00B02D8C"/>
    <w:rsid w:val="00B03BD1"/>
    <w:rsid w:val="00B03CDC"/>
    <w:rsid w:val="00B1334E"/>
    <w:rsid w:val="00B13645"/>
    <w:rsid w:val="00B13E32"/>
    <w:rsid w:val="00B2058B"/>
    <w:rsid w:val="00B2372B"/>
    <w:rsid w:val="00B26901"/>
    <w:rsid w:val="00B3241A"/>
    <w:rsid w:val="00B34778"/>
    <w:rsid w:val="00B35C2C"/>
    <w:rsid w:val="00B3715D"/>
    <w:rsid w:val="00B4140D"/>
    <w:rsid w:val="00B51687"/>
    <w:rsid w:val="00B631AE"/>
    <w:rsid w:val="00B64F8D"/>
    <w:rsid w:val="00B65270"/>
    <w:rsid w:val="00B70603"/>
    <w:rsid w:val="00B863C4"/>
    <w:rsid w:val="00BA1641"/>
    <w:rsid w:val="00BA3A48"/>
    <w:rsid w:val="00BA5384"/>
    <w:rsid w:val="00BA61B6"/>
    <w:rsid w:val="00BC13F8"/>
    <w:rsid w:val="00BC7038"/>
    <w:rsid w:val="00BD6797"/>
    <w:rsid w:val="00BD6B6B"/>
    <w:rsid w:val="00BD7B47"/>
    <w:rsid w:val="00BD7F81"/>
    <w:rsid w:val="00C057E1"/>
    <w:rsid w:val="00C11D47"/>
    <w:rsid w:val="00C173AE"/>
    <w:rsid w:val="00C17D57"/>
    <w:rsid w:val="00C2448B"/>
    <w:rsid w:val="00C2473C"/>
    <w:rsid w:val="00C30DAA"/>
    <w:rsid w:val="00C42EC3"/>
    <w:rsid w:val="00C44419"/>
    <w:rsid w:val="00C47ED4"/>
    <w:rsid w:val="00C52E5E"/>
    <w:rsid w:val="00C53257"/>
    <w:rsid w:val="00C5537F"/>
    <w:rsid w:val="00C57F86"/>
    <w:rsid w:val="00C72DAD"/>
    <w:rsid w:val="00C76E54"/>
    <w:rsid w:val="00C9107A"/>
    <w:rsid w:val="00C96365"/>
    <w:rsid w:val="00CA0D98"/>
    <w:rsid w:val="00CA22DE"/>
    <w:rsid w:val="00CB2EC3"/>
    <w:rsid w:val="00CC2375"/>
    <w:rsid w:val="00CC4778"/>
    <w:rsid w:val="00CC4FEA"/>
    <w:rsid w:val="00CC78C4"/>
    <w:rsid w:val="00CD603F"/>
    <w:rsid w:val="00CD6976"/>
    <w:rsid w:val="00CD6C47"/>
    <w:rsid w:val="00CD79F8"/>
    <w:rsid w:val="00CE1936"/>
    <w:rsid w:val="00CF3FD4"/>
    <w:rsid w:val="00D01792"/>
    <w:rsid w:val="00D03DA7"/>
    <w:rsid w:val="00D04B26"/>
    <w:rsid w:val="00D156E7"/>
    <w:rsid w:val="00D16E95"/>
    <w:rsid w:val="00D23C16"/>
    <w:rsid w:val="00D313F5"/>
    <w:rsid w:val="00D41277"/>
    <w:rsid w:val="00D547AD"/>
    <w:rsid w:val="00D554C9"/>
    <w:rsid w:val="00D55A51"/>
    <w:rsid w:val="00D7072A"/>
    <w:rsid w:val="00D716E0"/>
    <w:rsid w:val="00D73576"/>
    <w:rsid w:val="00D83802"/>
    <w:rsid w:val="00D86C5A"/>
    <w:rsid w:val="00D906F8"/>
    <w:rsid w:val="00D97832"/>
    <w:rsid w:val="00DA06F5"/>
    <w:rsid w:val="00DA0B04"/>
    <w:rsid w:val="00DA7772"/>
    <w:rsid w:val="00DD1AFA"/>
    <w:rsid w:val="00DE1C78"/>
    <w:rsid w:val="00DE4DDA"/>
    <w:rsid w:val="00DE767B"/>
    <w:rsid w:val="00DF5F22"/>
    <w:rsid w:val="00E10D60"/>
    <w:rsid w:val="00E115C0"/>
    <w:rsid w:val="00E27A86"/>
    <w:rsid w:val="00E30C63"/>
    <w:rsid w:val="00E32BA0"/>
    <w:rsid w:val="00E50C7F"/>
    <w:rsid w:val="00E52E39"/>
    <w:rsid w:val="00E538A5"/>
    <w:rsid w:val="00E57952"/>
    <w:rsid w:val="00E6315C"/>
    <w:rsid w:val="00E63A89"/>
    <w:rsid w:val="00E83B62"/>
    <w:rsid w:val="00E851B3"/>
    <w:rsid w:val="00E957FB"/>
    <w:rsid w:val="00E96261"/>
    <w:rsid w:val="00E968DA"/>
    <w:rsid w:val="00EA0052"/>
    <w:rsid w:val="00EA110E"/>
    <w:rsid w:val="00EA2156"/>
    <w:rsid w:val="00EA5385"/>
    <w:rsid w:val="00EB7222"/>
    <w:rsid w:val="00EC2D65"/>
    <w:rsid w:val="00ED0A39"/>
    <w:rsid w:val="00EF0D0C"/>
    <w:rsid w:val="00EF320C"/>
    <w:rsid w:val="00F00613"/>
    <w:rsid w:val="00F04A2A"/>
    <w:rsid w:val="00F05D69"/>
    <w:rsid w:val="00F0676F"/>
    <w:rsid w:val="00F06B64"/>
    <w:rsid w:val="00F06FF4"/>
    <w:rsid w:val="00F14CE4"/>
    <w:rsid w:val="00F316E6"/>
    <w:rsid w:val="00F322AB"/>
    <w:rsid w:val="00F33817"/>
    <w:rsid w:val="00F35225"/>
    <w:rsid w:val="00F45F94"/>
    <w:rsid w:val="00F53B5B"/>
    <w:rsid w:val="00F54FFE"/>
    <w:rsid w:val="00F62686"/>
    <w:rsid w:val="00F74C40"/>
    <w:rsid w:val="00F75908"/>
    <w:rsid w:val="00F77A4F"/>
    <w:rsid w:val="00F83143"/>
    <w:rsid w:val="00F86C50"/>
    <w:rsid w:val="00F938E7"/>
    <w:rsid w:val="00FB22B2"/>
    <w:rsid w:val="00FB72EA"/>
    <w:rsid w:val="00FC4984"/>
    <w:rsid w:val="00FE4280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169A009"/>
  <w15:docId w15:val="{DF51E73D-D9FB-4C47-84EE-F2EA5FFC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E968DA"/>
    <w:pPr>
      <w:spacing w:after="240" w:line="240" w:lineRule="auto"/>
    </w:pPr>
    <w:rPr>
      <w:rFonts w:ascii="Segoe UI" w:hAnsi="Segoe UI"/>
      <w:color w:val="575757"/>
    </w:rPr>
  </w:style>
  <w:style w:type="paragraph" w:styleId="Heading1">
    <w:name w:val="heading 1"/>
    <w:next w:val="BodyText"/>
    <w:link w:val="Heading1Char"/>
    <w:uiPriority w:val="9"/>
    <w:qFormat/>
    <w:rsid w:val="00A5108B"/>
    <w:pPr>
      <w:keepNext/>
      <w:spacing w:before="240" w:line="560" w:lineRule="exact"/>
      <w:contextualSpacing/>
      <w:outlineLvl w:val="0"/>
    </w:pPr>
    <w:rPr>
      <w:rFonts w:ascii="Segoe UI" w:eastAsiaTheme="majorEastAsia" w:hAnsi="Segoe UI" w:cstheme="majorBidi"/>
      <w:bCs/>
      <w:color w:val="0072C6"/>
      <w:kern w:val="36"/>
      <w:sz w:val="48"/>
      <w:szCs w:val="28"/>
    </w:rPr>
  </w:style>
  <w:style w:type="paragraph" w:styleId="Heading2">
    <w:name w:val="heading 2"/>
    <w:next w:val="BodyText"/>
    <w:link w:val="Heading2Char"/>
    <w:uiPriority w:val="9"/>
    <w:unhideWhenUsed/>
    <w:qFormat/>
    <w:rsid w:val="004374FA"/>
    <w:pPr>
      <w:spacing w:before="240" w:after="240" w:line="360" w:lineRule="exact"/>
      <w:outlineLvl w:val="1"/>
    </w:pPr>
    <w:rPr>
      <w:rFonts w:asciiTheme="majorHAnsi" w:eastAsiaTheme="majorEastAsia" w:hAnsiTheme="majorHAnsi" w:cstheme="majorBidi"/>
      <w:bCs/>
      <w:color w:val="0072C6"/>
      <w:kern w:val="36"/>
      <w:sz w:val="36"/>
      <w:szCs w:val="26"/>
    </w:rPr>
  </w:style>
  <w:style w:type="paragraph" w:styleId="Heading3">
    <w:name w:val="heading 3"/>
    <w:next w:val="BodyText"/>
    <w:link w:val="Heading3Char"/>
    <w:uiPriority w:val="9"/>
    <w:unhideWhenUsed/>
    <w:qFormat/>
    <w:rsid w:val="004374FA"/>
    <w:pPr>
      <w:spacing w:before="240" w:after="0" w:line="240" w:lineRule="auto"/>
      <w:outlineLvl w:val="2"/>
    </w:pPr>
    <w:rPr>
      <w:rFonts w:asciiTheme="majorHAnsi" w:eastAsiaTheme="majorEastAsia" w:hAnsiTheme="majorHAnsi" w:cstheme="majorBidi"/>
      <w:b/>
      <w:bCs/>
      <w:color w:val="0072C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71F3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F3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F3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F3"/>
    <w:pPr>
      <w:outlineLvl w:val="6"/>
    </w:pPr>
    <w:rPr>
      <w:rFonts w:asciiTheme="majorHAnsi" w:eastAsiaTheme="majorEastAsia" w:hAnsiTheme="majorHAnsi" w:cstheme="majorBidi"/>
      <w:i/>
      <w:iCs/>
      <w:color w:val="aut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F3"/>
    <w:pPr>
      <w:outlineLvl w:val="7"/>
    </w:pPr>
    <w:rPr>
      <w:rFonts w:asciiTheme="majorHAnsi" w:eastAsiaTheme="majorEastAsia" w:hAnsiTheme="majorHAnsi" w:cstheme="majorBidi"/>
      <w:color w:val="auto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F3"/>
    <w:pPr>
      <w:outlineLvl w:val="8"/>
    </w:pPr>
    <w:rPr>
      <w:rFonts w:asciiTheme="majorHAnsi" w:eastAsiaTheme="majorEastAsia" w:hAnsiTheme="majorHAnsi" w:cstheme="majorBidi"/>
      <w:i/>
      <w:iCs/>
      <w:color w:val="auto"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08B"/>
    <w:rPr>
      <w:rFonts w:ascii="Segoe UI" w:eastAsiaTheme="majorEastAsia" w:hAnsi="Segoe UI" w:cstheme="majorBidi"/>
      <w:bCs/>
      <w:color w:val="0072C6"/>
      <w:kern w:val="36"/>
      <w:sz w:val="4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374FA"/>
    <w:rPr>
      <w:rFonts w:asciiTheme="majorHAnsi" w:eastAsiaTheme="majorEastAsia" w:hAnsiTheme="majorHAnsi" w:cstheme="majorBidi"/>
      <w:bCs/>
      <w:color w:val="0072C6"/>
      <w:kern w:val="36"/>
      <w:sz w:val="3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371F3"/>
    <w:pPr>
      <w:keepNext/>
      <w:contextualSpacing/>
    </w:pPr>
    <w:rPr>
      <w:rFonts w:asciiTheme="majorHAnsi" w:eastAsiaTheme="majorEastAsia" w:hAnsiTheme="majorHAnsi" w:cstheme="majorBidi"/>
      <w:color w:val="511C74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71F3"/>
    <w:rPr>
      <w:rFonts w:asciiTheme="majorHAnsi" w:eastAsiaTheme="majorEastAsia" w:hAnsiTheme="majorHAnsi" w:cstheme="majorBidi"/>
      <w:color w:val="511C74"/>
      <w:spacing w:val="5"/>
      <w:sz w:val="52"/>
      <w:szCs w:val="52"/>
    </w:rPr>
  </w:style>
  <w:style w:type="numbering" w:customStyle="1" w:styleId="Bullets">
    <w:name w:val="Bullets"/>
    <w:uiPriority w:val="99"/>
    <w:rsid w:val="003D2256"/>
    <w:pPr>
      <w:numPr>
        <w:numId w:val="3"/>
      </w:numPr>
    </w:pPr>
  </w:style>
  <w:style w:type="table" w:styleId="TableGrid">
    <w:name w:val="Table Grid"/>
    <w:basedOn w:val="TableNormal"/>
    <w:uiPriority w:val="59"/>
    <w:rsid w:val="007124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7F1950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1950"/>
    <w:rPr>
      <w:rFonts w:ascii="Consolas" w:hAnsi="Consolas" w:cs="Consolas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6371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374FA"/>
    <w:rPr>
      <w:rFonts w:asciiTheme="majorHAnsi" w:eastAsiaTheme="majorEastAsia" w:hAnsiTheme="majorHAnsi" w:cstheme="majorBidi"/>
      <w:b/>
      <w:bCs/>
      <w:color w:val="0072C6"/>
    </w:rPr>
  </w:style>
  <w:style w:type="character" w:styleId="IntenseReference">
    <w:name w:val="Intense Reference"/>
    <w:uiPriority w:val="32"/>
    <w:qFormat/>
    <w:rsid w:val="006371F3"/>
    <w:rPr>
      <w:smallCaps/>
      <w:spacing w:val="5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371F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F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F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F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F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F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F3"/>
    <w:pPr>
      <w:spacing w:after="600"/>
    </w:pPr>
    <w:rPr>
      <w:rFonts w:asciiTheme="majorHAnsi" w:eastAsiaTheme="majorEastAsia" w:hAnsiTheme="majorHAnsi" w:cstheme="majorBidi"/>
      <w:i/>
      <w:iCs/>
      <w:color w:val="auto"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371F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20C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F3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inorHAnsi" w:hAnsiTheme="minorHAnsi"/>
      <w:b/>
      <w:bCs/>
      <w:i/>
      <w:iCs/>
      <w:color w:val="au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F3"/>
    <w:rPr>
      <w:b/>
      <w:bCs/>
      <w:i/>
      <w:iCs/>
    </w:rPr>
  </w:style>
  <w:style w:type="character" w:styleId="SubtleReference">
    <w:name w:val="Subtle Reference"/>
    <w:uiPriority w:val="31"/>
    <w:qFormat/>
    <w:rsid w:val="006371F3"/>
    <w:rPr>
      <w:smallCap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20C"/>
    <w:rPr>
      <w:rFonts w:ascii="Tahoma" w:hAnsi="Tahoma" w:cs="Tahoma"/>
      <w:color w:val="000000" w:themeColor="tex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6371F3"/>
    <w:pPr>
      <w:outlineLvl w:val="9"/>
    </w:pPr>
    <w:rPr>
      <w:lang w:bidi="en-US"/>
    </w:rPr>
  </w:style>
  <w:style w:type="paragraph" w:styleId="FootnoteText">
    <w:name w:val="footnote text"/>
    <w:basedOn w:val="Normal"/>
    <w:link w:val="FootnoteTextChar"/>
    <w:uiPriority w:val="99"/>
    <w:unhideWhenUsed/>
    <w:rsid w:val="003D015F"/>
    <w:rPr>
      <w:rFonts w:eastAsiaTheme="minorHAnsi"/>
      <w:szCs w:val="20"/>
      <w:lang w:val="e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D015F"/>
    <w:rPr>
      <w:rFonts w:ascii="Segoe UI" w:eastAsiaTheme="minorHAnsi" w:hAnsi="Segoe UI"/>
      <w:color w:val="000000" w:themeColor="text1"/>
      <w:sz w:val="20"/>
      <w:szCs w:val="20"/>
      <w:lang w:val="en"/>
    </w:rPr>
  </w:style>
  <w:style w:type="character" w:styleId="FootnoteReference">
    <w:name w:val="footnote reference"/>
    <w:basedOn w:val="DefaultParagraphFont"/>
    <w:uiPriority w:val="99"/>
    <w:semiHidden/>
    <w:unhideWhenUsed/>
    <w:rsid w:val="003D015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D015F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B3A98"/>
    <w:pPr>
      <w:tabs>
        <w:tab w:val="right" w:leader="dot" w:pos="6480"/>
      </w:tabs>
      <w:spacing w:after="60"/>
      <w:ind w:right="288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5B3A98"/>
    <w:pPr>
      <w:tabs>
        <w:tab w:val="right" w:leader="dot" w:pos="5314"/>
      </w:tabs>
      <w:spacing w:after="100"/>
      <w:ind w:left="400"/>
    </w:pPr>
  </w:style>
  <w:style w:type="character" w:styleId="Emphasis">
    <w:name w:val="Emphasis"/>
    <w:uiPriority w:val="20"/>
    <w:qFormat/>
    <w:rsid w:val="006371F3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BookTitle">
    <w:name w:val="Book Title"/>
    <w:uiPriority w:val="33"/>
    <w:qFormat/>
    <w:rsid w:val="006371F3"/>
    <w:rPr>
      <w:i/>
      <w:iCs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C96365"/>
    <w:pPr>
      <w:tabs>
        <w:tab w:val="right" w:leader="dot" w:pos="6480"/>
      </w:tabs>
      <w:spacing w:after="100"/>
      <w:ind w:left="720" w:right="2880"/>
    </w:pPr>
    <w:rPr>
      <w:noProof/>
    </w:rPr>
  </w:style>
  <w:style w:type="table" w:customStyle="1" w:styleId="TableGrid1">
    <w:name w:val="Table Grid1"/>
    <w:basedOn w:val="TableNormal"/>
    <w:next w:val="TableGrid"/>
    <w:uiPriority w:val="59"/>
    <w:rsid w:val="00B26901"/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autoRedefine/>
    <w:uiPriority w:val="35"/>
    <w:unhideWhenUsed/>
    <w:qFormat/>
    <w:rsid w:val="004374FA"/>
    <w:pPr>
      <w:spacing w:after="200"/>
    </w:pPr>
    <w:rPr>
      <w:bCs/>
      <w:i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673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09B"/>
    <w:rPr>
      <w:rFonts w:ascii="Segoe UI" w:hAnsi="Segoe UI"/>
      <w:color w:val="000000" w:themeColor="text1"/>
      <w:sz w:val="20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6371F3"/>
    <w:pPr>
      <w:numPr>
        <w:numId w:val="18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A9359C"/>
    <w:rPr>
      <w:color w:val="808080"/>
    </w:rPr>
  </w:style>
  <w:style w:type="character" w:styleId="Strong">
    <w:name w:val="Strong"/>
    <w:uiPriority w:val="22"/>
    <w:qFormat/>
    <w:rsid w:val="006371F3"/>
    <w:rPr>
      <w:b/>
      <w:bCs/>
    </w:rPr>
  </w:style>
  <w:style w:type="paragraph" w:styleId="NoSpacing">
    <w:name w:val="No Spacing"/>
    <w:basedOn w:val="Normal"/>
    <w:link w:val="NoSpacingChar"/>
    <w:uiPriority w:val="1"/>
    <w:qFormat/>
    <w:rsid w:val="006371F3"/>
    <w:rPr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371F3"/>
    <w:rPr>
      <w:rFonts w:ascii="Segoe UI" w:hAnsi="Segoe UI"/>
      <w:color w:val="000000" w:themeColor="text1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371F3"/>
    <w:pPr>
      <w:spacing w:before="200"/>
      <w:ind w:left="360" w:right="360"/>
    </w:pPr>
    <w:rPr>
      <w:rFonts w:asciiTheme="minorHAnsi" w:hAnsiTheme="minorHAnsi"/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371F3"/>
    <w:rPr>
      <w:i/>
      <w:iCs/>
    </w:rPr>
  </w:style>
  <w:style w:type="character" w:styleId="SubtleEmphasis">
    <w:name w:val="Subtle Emphasis"/>
    <w:uiPriority w:val="19"/>
    <w:qFormat/>
    <w:rsid w:val="006371F3"/>
    <w:rPr>
      <w:i/>
      <w:iCs/>
    </w:rPr>
  </w:style>
  <w:style w:type="numbering" w:customStyle="1" w:styleId="Style1">
    <w:name w:val="Style1"/>
    <w:uiPriority w:val="99"/>
    <w:rsid w:val="007D583B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7941"/>
    <w:rPr>
      <w:rFonts w:ascii="Segoe UI" w:hAnsi="Segoe UI"/>
      <w:color w:val="000000" w:themeColor="text1"/>
      <w:sz w:val="18"/>
    </w:rPr>
  </w:style>
  <w:style w:type="numbering" w:customStyle="1" w:styleId="Style2">
    <w:name w:val="Style2"/>
    <w:uiPriority w:val="99"/>
    <w:rsid w:val="0057370F"/>
    <w:pPr>
      <w:numPr>
        <w:numId w:val="6"/>
      </w:numPr>
    </w:pPr>
  </w:style>
  <w:style w:type="numbering" w:customStyle="1" w:styleId="ListStyle1">
    <w:name w:val="List Style 1"/>
    <w:uiPriority w:val="99"/>
    <w:rsid w:val="0057370F"/>
    <w:pPr>
      <w:numPr>
        <w:numId w:val="5"/>
      </w:numPr>
    </w:pPr>
  </w:style>
  <w:style w:type="numbering" w:customStyle="1" w:styleId="NumberedList">
    <w:name w:val="Numbered List"/>
    <w:uiPriority w:val="99"/>
    <w:rsid w:val="0057370F"/>
    <w:pPr>
      <w:numPr>
        <w:numId w:val="7"/>
      </w:numPr>
    </w:pPr>
  </w:style>
  <w:style w:type="numbering" w:customStyle="1" w:styleId="Style3">
    <w:name w:val="Style3"/>
    <w:uiPriority w:val="99"/>
    <w:rsid w:val="0057370F"/>
    <w:pPr>
      <w:numPr>
        <w:numId w:val="9"/>
      </w:numPr>
    </w:pPr>
  </w:style>
  <w:style w:type="paragraph" w:customStyle="1" w:styleId="NumberList">
    <w:name w:val="Number List"/>
    <w:basedOn w:val="ListParagraph"/>
    <w:next w:val="Normal"/>
    <w:link w:val="NumberListChar"/>
    <w:qFormat/>
    <w:rsid w:val="002367D0"/>
    <w:pPr>
      <w:numPr>
        <w:numId w:val="11"/>
      </w:numPr>
      <w:spacing w:before="120"/>
    </w:pPr>
  </w:style>
  <w:style w:type="numbering" w:customStyle="1" w:styleId="BulletsLevels">
    <w:name w:val="Bullets Levels"/>
    <w:uiPriority w:val="99"/>
    <w:rsid w:val="003B7941"/>
    <w:pPr>
      <w:numPr>
        <w:numId w:val="10"/>
      </w:numPr>
    </w:pPr>
  </w:style>
  <w:style w:type="character" w:customStyle="1" w:styleId="NumberListChar">
    <w:name w:val="Number List Char"/>
    <w:basedOn w:val="ListParagraphChar"/>
    <w:link w:val="NumberList"/>
    <w:rsid w:val="00286B12"/>
    <w:rPr>
      <w:rFonts w:ascii="Segoe UI" w:hAnsi="Segoe UI"/>
      <w:color w:val="000000" w:themeColor="text1"/>
      <w:sz w:val="18"/>
    </w:rPr>
  </w:style>
  <w:style w:type="paragraph" w:styleId="Footer">
    <w:name w:val="footer"/>
    <w:basedOn w:val="Normal"/>
    <w:link w:val="FooterChar"/>
    <w:uiPriority w:val="99"/>
    <w:unhideWhenUsed/>
    <w:rsid w:val="007919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1962"/>
  </w:style>
  <w:style w:type="character" w:styleId="CommentReference">
    <w:name w:val="annotation reference"/>
    <w:basedOn w:val="DefaultParagraphFont"/>
    <w:uiPriority w:val="99"/>
    <w:semiHidden/>
    <w:unhideWhenUsed/>
    <w:rsid w:val="009A6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8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8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8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8D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332BB"/>
    <w:pPr>
      <w:spacing w:after="0" w:line="240" w:lineRule="auto"/>
    </w:pPr>
    <w:rPr>
      <w:rFonts w:ascii="Segoe UI" w:hAnsi="Segoe UI"/>
      <w:color w:val="000000" w:themeColor="text1"/>
      <w:sz w:val="18"/>
    </w:rPr>
  </w:style>
  <w:style w:type="paragraph" w:customStyle="1" w:styleId="Subtitledata">
    <w:name w:val="Subtitle data"/>
    <w:uiPriority w:val="1"/>
    <w:rsid w:val="005B3A98"/>
    <w:pPr>
      <w:spacing w:after="0" w:line="240" w:lineRule="auto"/>
    </w:pPr>
    <w:rPr>
      <w:rFonts w:ascii="Segoe Pro Light" w:eastAsiaTheme="minorHAnsi" w:hAnsi="Segoe Pro Light"/>
      <w:b/>
    </w:rPr>
  </w:style>
  <w:style w:type="paragraph" w:customStyle="1" w:styleId="Documenttitle">
    <w:name w:val="Document title"/>
    <w:rsid w:val="005B3A98"/>
    <w:pPr>
      <w:spacing w:after="0" w:line="600" w:lineRule="exact"/>
    </w:pPr>
    <w:rPr>
      <w:rFonts w:ascii="Segoe Pro Light" w:eastAsia="Times New Roman" w:hAnsi="Segoe Pro Light" w:cs="Times New Roman"/>
      <w:color w:val="FFFFFF"/>
      <w:sz w:val="48"/>
      <w:szCs w:val="20"/>
    </w:rPr>
  </w:style>
  <w:style w:type="paragraph" w:customStyle="1" w:styleId="Contentshdg">
    <w:name w:val="Contents hdg"/>
    <w:uiPriority w:val="2"/>
    <w:rsid w:val="005B3A98"/>
    <w:pPr>
      <w:spacing w:before="640" w:after="0" w:line="240" w:lineRule="auto"/>
    </w:pPr>
    <w:rPr>
      <w:rFonts w:ascii="Segoe Pro Light" w:eastAsia="Times New Roman" w:hAnsi="Segoe Pro Light" w:cs="Times New Roman"/>
      <w:color w:val="4F81BD" w:themeColor="accent1"/>
      <w:kern w:val="36"/>
      <w:sz w:val="36"/>
      <w:szCs w:val="39"/>
    </w:rPr>
  </w:style>
  <w:style w:type="paragraph" w:styleId="BodyText">
    <w:name w:val="Body Text"/>
    <w:link w:val="BodyTextChar"/>
    <w:qFormat/>
    <w:rsid w:val="00D04B26"/>
    <w:pPr>
      <w:tabs>
        <w:tab w:val="left" w:pos="360"/>
      </w:tabs>
      <w:spacing w:after="120" w:line="240" w:lineRule="auto"/>
    </w:pPr>
    <w:rPr>
      <w:rFonts w:eastAsia="Times New Roman" w:cs="Times New Roman"/>
      <w:color w:val="575757"/>
      <w:lang w:eastAsia="zh-CN"/>
    </w:rPr>
  </w:style>
  <w:style w:type="character" w:customStyle="1" w:styleId="BodyTextChar">
    <w:name w:val="Body Text Char"/>
    <w:basedOn w:val="DefaultParagraphFont"/>
    <w:link w:val="BodyText"/>
    <w:rsid w:val="00D04B26"/>
    <w:rPr>
      <w:rFonts w:eastAsia="Times New Roman" w:cs="Times New Roman"/>
      <w:color w:val="575757"/>
      <w:lang w:eastAsia="zh-CN"/>
    </w:rPr>
  </w:style>
  <w:style w:type="character" w:customStyle="1" w:styleId="zBoilerplateChar">
    <w:name w:val="z_Boilerplate Char"/>
    <w:basedOn w:val="DefaultParagraphFont"/>
    <w:link w:val="zBoilerplate"/>
    <w:locked/>
    <w:rsid w:val="003C7EB9"/>
    <w:rPr>
      <w:rFonts w:cs="Tahoma"/>
      <w:b/>
      <w:i/>
      <w:color w:val="575757"/>
      <w:lang w:eastAsia="ja-JP"/>
    </w:rPr>
  </w:style>
  <w:style w:type="paragraph" w:customStyle="1" w:styleId="zBoilerplate">
    <w:name w:val="z_Boilerplate"/>
    <w:basedOn w:val="Normal"/>
    <w:next w:val="BodyText"/>
    <w:link w:val="zBoilerplateChar"/>
    <w:qFormat/>
    <w:rsid w:val="003C7EB9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pacing w:before="120" w:after="120"/>
    </w:pPr>
    <w:rPr>
      <w:rFonts w:asciiTheme="minorHAnsi" w:hAnsiTheme="minorHAnsi" w:cs="Tahoma"/>
      <w:b/>
      <w:i/>
      <w:lang w:eastAsia="ja-JP"/>
    </w:rPr>
  </w:style>
  <w:style w:type="paragraph" w:customStyle="1" w:styleId="CommandLine">
    <w:name w:val="CommandLine"/>
    <w:basedOn w:val="Normal"/>
    <w:link w:val="CommandLineChar"/>
    <w:qFormat/>
    <w:rsid w:val="00F62686"/>
    <w:pPr>
      <w:spacing w:before="120" w:after="200"/>
      <w:ind w:left="720"/>
    </w:pPr>
    <w:rPr>
      <w:rFonts w:ascii="Courier New" w:eastAsiaTheme="minorHAnsi" w:hAnsi="Courier New" w:cs="Courier New"/>
      <w:color w:val="auto"/>
      <w:sz w:val="20"/>
      <w:szCs w:val="20"/>
    </w:rPr>
  </w:style>
  <w:style w:type="character" w:customStyle="1" w:styleId="CommandLineChar">
    <w:name w:val="CommandLine Char"/>
    <w:basedOn w:val="DefaultParagraphFont"/>
    <w:link w:val="CommandLine"/>
    <w:rsid w:val="00F62686"/>
    <w:rPr>
      <w:rFonts w:ascii="Courier New" w:eastAsiaTheme="minorHAnsi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50E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://codebox/ModernCop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://codebox/ModernCop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://codebox/ModernCop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://codebox/ModernCop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codebox/ModernCop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search.microsoft.com/en-us/downloadresults.aspx?q=microsoft%20visual%20c%2b%2b%202010%20redistributable%20package" TargetMode="External"/><Relationship Id="rId23" Type="http://schemas.openxmlformats.org/officeDocument/2006/relationships/hyperlink" Target="mailto:ModernCop@microsoft.com" TargetMode="External"/><Relationship Id="rId10" Type="http://schemas.openxmlformats.org/officeDocument/2006/relationships/endnotes" Target="endnotes.xml"/><Relationship Id="rId19" Type="http://schemas.openxmlformats.org/officeDocument/2006/relationships/hyperlink" Target="file://switools/Beta/Security_Code_Analysis/ModernCop/Archiv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codebox/ModernCop" TargetMode="Externa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emplates\Getting%20Starte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B73B754B808843B7995E96ABFB2D6E" ma:contentTypeVersion="1" ma:contentTypeDescription="Create a new document." ma:contentTypeScope="" ma:versionID="ed8877392f48ba87b09046434c4e33b7">
  <xsd:schema xmlns:xsd="http://www.w3.org/2001/XMLSchema" xmlns:xs="http://www.w3.org/2001/XMLSchema" xmlns:p="http://schemas.microsoft.com/office/2006/metadata/properties" xmlns:ns2="a560555e-a21a-453f-ad1f-b3d99709f0d7" targetNamespace="http://schemas.microsoft.com/office/2006/metadata/properties" ma:root="true" ma:fieldsID="2a489f5f23b7b51df7ef468892b41a5e" ns2:_="">
    <xsd:import namespace="a560555e-a21a-453f-ad1f-b3d99709f0d7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0555e-a21a-453f-ad1f-b3d99709f0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49BA43-A3BA-4EFE-996F-2B06C99A88D9}"/>
</file>

<file path=customXml/itemProps2.xml><?xml version="1.0" encoding="utf-8"?>
<ds:datastoreItem xmlns:ds="http://schemas.openxmlformats.org/officeDocument/2006/customXml" ds:itemID="{FE2AD62D-7FA2-4420-B12C-2EDF975C9BC4}"/>
</file>

<file path=customXml/itemProps3.xml><?xml version="1.0" encoding="utf-8"?>
<ds:datastoreItem xmlns:ds="http://schemas.openxmlformats.org/officeDocument/2006/customXml" ds:itemID="{49606D0B-973C-43FE-8C42-B2B4E37C70A5}"/>
</file>

<file path=customXml/itemProps4.xml><?xml version="1.0" encoding="utf-8"?>
<ds:datastoreItem xmlns:ds="http://schemas.openxmlformats.org/officeDocument/2006/customXml" ds:itemID="{D6865910-2E70-4FED-87ED-FD0DB56F0438}"/>
</file>

<file path=docProps/app.xml><?xml version="1.0" encoding="utf-8"?>
<Properties xmlns="http://schemas.openxmlformats.org/officeDocument/2006/extended-properties" xmlns:vt="http://schemas.openxmlformats.org/officeDocument/2006/docPropsVTypes">
  <Template>Getting Started Template.dotx</Template>
  <TotalTime>40</TotalTime>
  <Pages>8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ModernCop for SDL 6.1 Getting Started Guide</vt:lpstr>
    </vt:vector>
  </TitlesOfParts>
  <Company>Microsoft Corporation</Company>
  <LinksUpToDate>false</LinksUpToDate>
  <CharactersWithSpaces>9436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ModernCop for SDL 6.1 Getting Started Guide</dc:title>
  <dc:subject/>
  <dc:creator>ianmcm@windows.microsoft.com</dc:creator>
  <cp:keywords/>
  <dc:description/>
  <cp:lastModifiedBy>Ian McMillan</cp:lastModifiedBy>
  <cp:revision>6</cp:revision>
  <cp:lastPrinted>2012-10-23T03:35:00Z</cp:lastPrinted>
  <dcterms:created xsi:type="dcterms:W3CDTF">2014-05-02T16:15:00Z</dcterms:created>
  <dcterms:modified xsi:type="dcterms:W3CDTF">2014-05-14T20:17:00Z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0x010100C4B73B754B808843B7995E96ABFB2D6E</vt:lpwstr>
  </property>
</Properties>
</file>